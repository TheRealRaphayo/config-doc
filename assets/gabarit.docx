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0D55" w14:textId="27287554" w:rsidR="00B5344B" w:rsidRPr="0091337F" w:rsidRDefault="005B6D97" w:rsidP="000D67FF">
      <w:pPr>
        <w:pStyle w:val="Titre"/>
        <w:rPr>
          <w:rFonts w:ascii="Argumentum" w:eastAsia="Perpetua" w:hAnsi="Argumentum" w:cs="Tahoma"/>
          <w:spacing w:val="20"/>
          <w:sz w:val="28"/>
          <w:szCs w:val="32"/>
          <w:highlight w:val="lightGray"/>
        </w:rPr>
      </w:pPr>
      <w:r>
        <w:rPr>
          <w:rFonts w:ascii="Argumentum" w:hAnsi="Argumentum"/>
          <w:noProof/>
        </w:rPr>
        <mc:AlternateContent>
          <mc:Choice Requires="wps">
            <w:drawing>
              <wp:anchor distT="0" distB="0" distL="114300" distR="114300" simplePos="0" relativeHeight="251660288" behindDoc="0" locked="0" layoutInCell="1" allowOverlap="1" wp14:anchorId="7F921675" wp14:editId="5629D927">
                <wp:simplePos x="0" y="0"/>
                <wp:positionH relativeFrom="column">
                  <wp:posOffset>-300355</wp:posOffset>
                </wp:positionH>
                <wp:positionV relativeFrom="paragraph">
                  <wp:posOffset>-51798</wp:posOffset>
                </wp:positionV>
                <wp:extent cx="6234546" cy="836023"/>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6234546" cy="836023"/>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BA47863" w14:textId="61CD0AE6" w:rsidR="00A61B87" w:rsidRPr="0091337F" w:rsidRDefault="00C7599C" w:rsidP="005B6D97">
                            <w:pPr>
                              <w:pStyle w:val="Titre"/>
                              <w:pBdr>
                                <w:bottom w:val="single" w:sz="36" w:space="1" w:color="FFC000"/>
                              </w:pBdr>
                              <w:spacing w:line="240" w:lineRule="auto"/>
                              <w:rPr>
                                <w:rStyle w:val="Titredulivre"/>
                                <w:rFonts w:hint="eastAsia"/>
                                <w:sz w:val="48"/>
                                <w:szCs w:val="48"/>
                              </w:rPr>
                            </w:pPr>
                            <w:r>
                              <w:rPr>
                                <w:rStyle w:val="Titredulivre"/>
                                <w:sz w:val="48"/>
                                <w:szCs w:val="4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21675" id="_x0000_t202" coordsize="21600,21600" o:spt="202" path="m,l,21600r21600,l21600,xe">
                <v:stroke joinstyle="miter"/>
                <v:path gradientshapeok="t" o:connecttype="rect"/>
              </v:shapetype>
              <v:shape id="Text Box 4" o:spid="_x0000_s1026" type="#_x0000_t202" style="position:absolute;margin-left:-23.65pt;margin-top:-4.1pt;width:490.9pt;height:6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2BA47863" w14:textId="61CD0AE6" w:rsidR="00A61B87" w:rsidRPr="0091337F" w:rsidRDefault="00C7599C" w:rsidP="005B6D97">
                      <w:pPr>
                        <w:pStyle w:val="Titre"/>
                        <w:pBdr>
                          <w:bottom w:val="single" w:sz="36" w:space="1" w:color="FFC000"/>
                        </w:pBdr>
                        <w:spacing w:line="240" w:lineRule="auto"/>
                        <w:rPr>
                          <w:rStyle w:val="Titredulivre"/>
                          <w:rFonts w:hint="eastAsia"/>
                          <w:sz w:val="48"/>
                          <w:szCs w:val="48"/>
                        </w:rPr>
                      </w:pPr>
                      <w:r>
                        <w:rPr>
                          <w:rStyle w:val="Titredulivre"/>
                          <w:sz w:val="48"/>
                          <w:szCs w:val="48"/>
                        </w:rPr>
                        <w:t>{{CLIENT}}</w:t>
                      </w:r>
                    </w:p>
                  </w:txbxContent>
                </v:textbox>
              </v:shape>
            </w:pict>
          </mc:Fallback>
        </mc:AlternateContent>
      </w:r>
      <w:r>
        <w:rPr>
          <w:rFonts w:ascii="Argumentum" w:hAnsi="Argumentum"/>
          <w:noProof/>
          <w:sz w:val="24"/>
          <w:szCs w:val="24"/>
        </w:rPr>
        <mc:AlternateContent>
          <mc:Choice Requires="wpg">
            <w:drawing>
              <wp:anchor distT="0" distB="0" distL="114300" distR="114300" simplePos="0" relativeHeight="251652094" behindDoc="0" locked="0" layoutInCell="1" allowOverlap="1" wp14:anchorId="691ED991" wp14:editId="5F8D8DB4">
                <wp:simplePos x="0" y="0"/>
                <wp:positionH relativeFrom="column">
                  <wp:posOffset>-195943</wp:posOffset>
                </wp:positionH>
                <wp:positionV relativeFrom="page">
                  <wp:posOffset>313509</wp:posOffset>
                </wp:positionV>
                <wp:extent cx="2626995" cy="2520315"/>
                <wp:effectExtent l="0" t="0" r="190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6995" cy="2520315"/>
                          <a:chOff x="1149019" y="1117349"/>
                          <a:chExt cx="26272" cy="25204"/>
                        </a:xfrm>
                      </wpg:grpSpPr>
                      <pic:pic xmlns:pic="http://schemas.openxmlformats.org/drawingml/2006/picture">
                        <pic:nvPicPr>
                          <pic:cNvPr id="3" name="Picture 13" descr="waves"/>
                          <pic:cNvPicPr>
                            <a:picLocks noChangeAspect="1" noChangeArrowheads="1"/>
                          </pic:cNvPicPr>
                        </pic:nvPicPr>
                        <pic:blipFill>
                          <a:blip r:embed="rId13" cstate="hqprint">
                            <a:extLst>
                              <a:ext uri="{28A0092B-C50C-407E-A947-70E740481C1C}">
                                <a14:useLocalDpi xmlns:a14="http://schemas.microsoft.com/office/drawing/2010/main"/>
                              </a:ext>
                            </a:extLst>
                          </a:blip>
                          <a:srcRect/>
                          <a:stretch>
                            <a:fillRect/>
                          </a:stretch>
                        </pic:blipFill>
                        <pic:spPr bwMode="auto">
                          <a:xfrm>
                            <a:off x="1152998" y="1120906"/>
                            <a:ext cx="22294" cy="216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pic:spPr>
                      </pic:pic>
                      <pic:pic xmlns:pic="http://schemas.openxmlformats.org/drawingml/2006/picture">
                        <pic:nvPicPr>
                          <pic:cNvPr id="6" name="Picture 14" descr="waves"/>
                          <pic:cNvPicPr>
                            <a:picLocks noChangeAspect="1" noChangeArrowheads="1"/>
                          </pic:cNvPicPr>
                        </pic:nvPicPr>
                        <pic:blipFill>
                          <a:blip r:embed="rId14" cstate="hqprint">
                            <a:extLst>
                              <a:ext uri="{28A0092B-C50C-407E-A947-70E740481C1C}">
                                <a14:useLocalDpi xmlns:a14="http://schemas.microsoft.com/office/drawing/2010/main"/>
                              </a:ext>
                            </a:extLst>
                          </a:blip>
                          <a:srcRect/>
                          <a:stretch>
                            <a:fillRect/>
                          </a:stretch>
                        </pic:blipFill>
                        <pic:spPr bwMode="auto">
                          <a:xfrm>
                            <a:off x="1149019" y="1117349"/>
                            <a:ext cx="9426" cy="91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57A0DBFA" id="Group 2" o:spid="_x0000_s1026" style="position:absolute;margin-left:-15.45pt;margin-top:24.7pt;width:206.85pt;height:198.45pt;z-index:251652094;mso-position-vertical-relative:page" coordorigin="11490,11173" coordsize="262,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alt="waves" style="position:absolute;left:11529;top:11209;width:223;height:216;visibility:visible;mso-wrap-style:square" strokecolor="black [0]" strokeweight="2pt">
                  <v:imagedata r:id="rId15" o:title="waves"/>
                  <v:shadow color="#eeece1"/>
                </v:shape>
                <v:shape id="Picture 14" o:spid="_x0000_s1028" type="#_x0000_t75" alt="waves" style="position:absolute;left:11490;top:11173;width:94;height:92;visibility:visible;mso-wrap-style:square" strokecolor="black [0]" strokeweight="2pt">
                  <v:imagedata r:id="rId16" o:title="waves"/>
                  <v:shadow color="#eeece1"/>
                </v:shape>
                <w10:wrap anchory="page"/>
              </v:group>
            </w:pict>
          </mc:Fallback>
        </mc:AlternateContent>
      </w:r>
    </w:p>
    <w:sdt>
      <w:sdtPr>
        <w:rPr>
          <w:rFonts w:ascii="Argumentum" w:hAnsi="Argumentum"/>
          <w:color w:val="auto"/>
          <w:lang w:val="en-US"/>
        </w:rPr>
        <w:id w:val="-377322194"/>
        <w:docPartObj>
          <w:docPartGallery w:val="Cover Pages"/>
          <w:docPartUnique/>
        </w:docPartObj>
      </w:sdtPr>
      <w:sdtContent>
        <w:p w14:paraId="35AA6838" w14:textId="77777777" w:rsidR="00B5344B" w:rsidRPr="0091337F" w:rsidRDefault="005B6D97" w:rsidP="00281E32">
          <w:pPr>
            <w:ind w:left="-270"/>
            <w:rPr>
              <w:rFonts w:ascii="Argumentum" w:hAnsi="Argumentum" w:hint="eastAsia"/>
            </w:rPr>
          </w:pPr>
          <w:r>
            <w:rPr>
              <w:rFonts w:ascii="Argumentum" w:hAnsi="Argumentum"/>
              <w:noProof/>
            </w:rPr>
            <mc:AlternateContent>
              <mc:Choice Requires="wps">
                <w:drawing>
                  <wp:anchor distT="0" distB="0" distL="114300" distR="114300" simplePos="0" relativeHeight="251667456" behindDoc="0" locked="0" layoutInCell="1" allowOverlap="1" wp14:anchorId="54822029" wp14:editId="1F18A2B5">
                    <wp:simplePos x="0" y="0"/>
                    <wp:positionH relativeFrom="column">
                      <wp:posOffset>-302260</wp:posOffset>
                    </wp:positionH>
                    <wp:positionV relativeFrom="paragraph">
                      <wp:posOffset>333194</wp:posOffset>
                    </wp:positionV>
                    <wp:extent cx="6398895" cy="485140"/>
                    <wp:effectExtent l="0" t="0" r="0" b="0"/>
                    <wp:wrapNone/>
                    <wp:docPr id="5" name="Text Box 5"/>
                    <wp:cNvGraphicFramePr/>
                    <a:graphic xmlns:a="http://schemas.openxmlformats.org/drawingml/2006/main">
                      <a:graphicData uri="http://schemas.microsoft.com/office/word/2010/wordprocessingShape">
                        <wps:wsp>
                          <wps:cNvSpPr txBox="1"/>
                          <wps:spPr>
                            <a:xfrm>
                              <a:off x="0" y="0"/>
                              <a:ext cx="6398895" cy="48514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94A775E" w14:textId="32E36D05" w:rsidR="00A61B87" w:rsidRPr="0091337F" w:rsidRDefault="00C7599C" w:rsidP="00B43DF1">
                                <w:pPr>
                                  <w:pStyle w:val="Sous-titre"/>
                                  <w:rPr>
                                    <w:rFonts w:hint="eastAsia"/>
                                  </w:rPr>
                                </w:pPr>
                                <w:r>
                                  <w:t xml:space="preserve">{{SALLE}}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22029" id="Text Box 5" o:spid="_x0000_s1027" type="#_x0000_t202" style="position:absolute;left:0;text-align:left;margin-left:-23.8pt;margin-top:26.25pt;width:503.85pt;height:3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494A775E" w14:textId="32E36D05" w:rsidR="00A61B87" w:rsidRPr="0091337F" w:rsidRDefault="00C7599C" w:rsidP="00B43DF1">
                          <w:pPr>
                            <w:pStyle w:val="Sous-titre"/>
                            <w:rPr>
                              <w:rFonts w:hint="eastAsia"/>
                            </w:rPr>
                          </w:pPr>
                          <w:r>
                            <w:t xml:space="preserve">{{SALLE}}</w:t>
                          </w:r>
                        </w:p>
                      </w:txbxContent>
                    </v:textbox>
                  </v:shape>
                </w:pict>
              </mc:Fallback>
            </mc:AlternateContent>
          </w:r>
        </w:p>
        <w:p w14:paraId="656D0D60" w14:textId="77777777" w:rsidR="00B5344B" w:rsidRPr="0091337F" w:rsidRDefault="00B5344B" w:rsidP="00B5344B">
          <w:pPr>
            <w:pStyle w:val="Sansinterligne"/>
            <w:rPr>
              <w:rFonts w:ascii="Argumentum" w:hAnsi="Argumentum" w:hint="eastAsia"/>
              <w:lang w:val="fr-CA"/>
            </w:rPr>
          </w:pPr>
        </w:p>
        <w:p w14:paraId="23A6FE55" w14:textId="77777777" w:rsidR="00DB5482" w:rsidRPr="0091337F" w:rsidRDefault="00DB5482" w:rsidP="00B5344B">
          <w:pPr>
            <w:pStyle w:val="Sansinterligne"/>
            <w:rPr>
              <w:rFonts w:ascii="Argumentum" w:hAnsi="Argumentum" w:hint="eastAsia"/>
              <w:lang w:val="fr-CA"/>
            </w:rPr>
          </w:pPr>
        </w:p>
        <w:p w14:paraId="5877D047" w14:textId="77777777" w:rsidR="00DB5482" w:rsidRPr="0091337F" w:rsidRDefault="00DB5482" w:rsidP="00B5344B">
          <w:pPr>
            <w:pStyle w:val="Sansinterligne"/>
            <w:rPr>
              <w:rFonts w:ascii="Argumentum" w:hAnsi="Argumentum" w:hint="eastAsia"/>
              <w:lang w:val="fr-CA"/>
            </w:rPr>
          </w:pPr>
        </w:p>
        <w:p w14:paraId="077E25FD" w14:textId="77777777" w:rsidR="00DB5482" w:rsidRPr="0091337F" w:rsidRDefault="00DB5482" w:rsidP="00B5344B">
          <w:pPr>
            <w:pStyle w:val="Sansinterligne"/>
            <w:rPr>
              <w:rFonts w:ascii="Argumentum" w:hAnsi="Argumentum" w:hint="eastAsia"/>
              <w:lang w:val="fr-CA"/>
            </w:rPr>
          </w:pPr>
        </w:p>
        <w:p w14:paraId="0D84077F" w14:textId="77777777" w:rsidR="00DB5482" w:rsidRPr="0091337F" w:rsidRDefault="00DB5482" w:rsidP="00B5344B">
          <w:pPr>
            <w:pStyle w:val="Sansinterligne"/>
            <w:rPr>
              <w:rFonts w:ascii="Argumentum" w:hAnsi="Argumentum" w:hint="eastAsia"/>
              <w:lang w:val="fr-CA"/>
            </w:rPr>
          </w:pPr>
        </w:p>
        <w:p w14:paraId="1D20498A" w14:textId="77777777" w:rsidR="00DB5482" w:rsidRPr="0091337F" w:rsidRDefault="00DB5482" w:rsidP="00B5344B">
          <w:pPr>
            <w:pStyle w:val="Sansinterligne"/>
            <w:rPr>
              <w:rFonts w:ascii="Argumentum" w:hAnsi="Argumentum" w:hint="eastAsia"/>
              <w:lang w:val="fr-CA"/>
            </w:rPr>
          </w:pPr>
        </w:p>
        <w:p w14:paraId="7AB1E1A9" w14:textId="77777777" w:rsidR="00DB5482" w:rsidRPr="0091337F" w:rsidRDefault="00DB5482" w:rsidP="00B5344B">
          <w:pPr>
            <w:pStyle w:val="Sansinterligne"/>
            <w:rPr>
              <w:rFonts w:ascii="Argumentum" w:hAnsi="Argumentum" w:hint="eastAsia"/>
              <w:lang w:val="fr-CA"/>
            </w:rPr>
          </w:pPr>
        </w:p>
        <w:p w14:paraId="152B08E2" w14:textId="77777777" w:rsidR="00DB5482" w:rsidRPr="0091337F" w:rsidRDefault="00DB5482" w:rsidP="003A2F28">
          <w:pPr>
            <w:rPr>
              <w:rFonts w:hint="eastAsia"/>
            </w:rPr>
          </w:pPr>
        </w:p>
        <w:p w14:paraId="2F007C93" w14:textId="77777777" w:rsidR="00DB5482" w:rsidRPr="0091337F" w:rsidRDefault="00DB5482" w:rsidP="00B5344B">
          <w:pPr>
            <w:pStyle w:val="Sansinterligne"/>
            <w:rPr>
              <w:rFonts w:ascii="Argumentum" w:hAnsi="Argumentum" w:hint="eastAsia"/>
              <w:lang w:val="fr-CA"/>
            </w:rPr>
          </w:pPr>
        </w:p>
        <w:p w14:paraId="40B7EF44" w14:textId="77777777" w:rsidR="005E0A02" w:rsidRPr="0091337F" w:rsidRDefault="005E0A02" w:rsidP="00B5344B">
          <w:pPr>
            <w:pStyle w:val="Sansinterligne"/>
            <w:rPr>
              <w:rFonts w:ascii="Argumentum" w:hAnsi="Argumentum" w:hint="eastAsia"/>
              <w:lang w:val="fr-CA"/>
            </w:rPr>
          </w:pPr>
        </w:p>
        <w:p w14:paraId="6B62D1B3" w14:textId="77777777" w:rsidR="00B75595" w:rsidRPr="0091337F" w:rsidRDefault="006550AE" w:rsidP="00B5344B">
          <w:pPr>
            <w:pStyle w:val="Sansinterligne"/>
            <w:rPr>
              <w:rFonts w:ascii="Argumentum" w:hAnsi="Argumentum" w:hint="eastAsia"/>
              <w:lang w:val="fr-CA"/>
            </w:rPr>
          </w:pPr>
          <w:r>
            <w:rPr>
              <w:rFonts w:ascii="Argumentum" w:hAnsi="Argumentum" w:cs="Tahoma"/>
              <w:noProof/>
              <w:lang w:val="fr-CA"/>
            </w:rPr>
            <mc:AlternateContent>
              <mc:Choice Requires="wpc">
                <w:drawing>
                  <wp:anchor distT="0" distB="0" distL="114300" distR="114300" simplePos="0" relativeHeight="251677696" behindDoc="0" locked="0" layoutInCell="1" allowOverlap="1" wp14:anchorId="0F26BD1E" wp14:editId="10B1A63D">
                    <wp:simplePos x="0" y="0"/>
                    <wp:positionH relativeFrom="column">
                      <wp:posOffset>-78414</wp:posOffset>
                    </wp:positionH>
                    <wp:positionV relativeFrom="paragraph">
                      <wp:posOffset>123387</wp:posOffset>
                    </wp:positionV>
                    <wp:extent cx="6193464" cy="2843333"/>
                    <wp:effectExtent l="0" t="0" r="0" b="0"/>
                    <wp:wrapNone/>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34394972" name="Picture 22"/>
                              <pic:cNvPicPr>
                                <a:picLocks noChangeAspect="1"/>
                              </pic:cNvPicPr>
                            </pic:nvPicPr>
                            <pic:blipFill>
                              <a:blip r:embed="rId17"/>
                              <a:srcRect/>
                              <a:stretch/>
                            </pic:blipFill>
                            <pic:spPr>
                              <a:xfrm>
                                <a:off x="968086" y="981237"/>
                                <a:ext cx="4209415" cy="707390"/>
                              </a:xfrm>
                              <a:prstGeom prst="rect">
                                <a:avLst/>
                              </a:prstGeom>
                            </pic:spPr>
                          </pic:pic>
                        </wpc:wpc>
                      </a:graphicData>
                    </a:graphic>
                    <wp14:sizeRelH relativeFrom="margin">
                      <wp14:pctWidth>0</wp14:pctWidth>
                    </wp14:sizeRelH>
                    <wp14:sizeRelV relativeFrom="margin">
                      <wp14:pctHeight>0</wp14:pctHeight>
                    </wp14:sizeRelV>
                  </wp:anchor>
                </w:drawing>
              </mc:Choice>
              <mc:Fallback>
                <w:pict>
                  <v:group w14:anchorId="09F41B5D" id="Canvas 20" o:spid="_x0000_s1026" editas="canvas" style="position:absolute;margin-left:-6.15pt;margin-top:9.7pt;width:487.65pt;height:223.9pt;z-index:251677696;mso-width-relative:margin;mso-height-relative:margin" coordsize="61931,28428">
                    <v:shape id="_x0000_s1027" type="#_x0000_t75" style="position:absolute;width:61931;height:28428;visibility:visible;mso-wrap-style:square">
                      <v:fill o:detectmouseclick="t"/>
                      <v:path o:connecttype="none"/>
                    </v:shape>
                    <v:shape id="Picture 22" o:spid="_x0000_s1028" type="#_x0000_t75" style="position:absolute;left:9680;top:9812;width:42095;height:7074;visibility:visible;mso-wrap-style:square">
                      <v:imagedata r:id="rId18" o:title=""/>
                    </v:shape>
                  </v:group>
                </w:pict>
              </mc:Fallback>
            </mc:AlternateContent>
          </w:r>
        </w:p>
        <w:p w14:paraId="4913C39A" w14:textId="77777777" w:rsidR="00B75595" w:rsidRPr="0091337F" w:rsidRDefault="00B75595" w:rsidP="00B5344B">
          <w:pPr>
            <w:pStyle w:val="Sansinterligne"/>
            <w:rPr>
              <w:rFonts w:ascii="Argumentum" w:hAnsi="Argumentum" w:hint="eastAsia"/>
              <w:lang w:val="fr-CA"/>
            </w:rPr>
          </w:pPr>
        </w:p>
        <w:p w14:paraId="1643C34A" w14:textId="77777777" w:rsidR="00DB5482" w:rsidRPr="0091337F" w:rsidRDefault="00DB5482" w:rsidP="00B5344B">
          <w:pPr>
            <w:pStyle w:val="Sansinterligne"/>
            <w:rPr>
              <w:rFonts w:ascii="Argumentum" w:hAnsi="Argumentum" w:hint="eastAsia"/>
              <w:lang w:val="fr-CA"/>
            </w:rPr>
          </w:pPr>
        </w:p>
        <w:p w14:paraId="40A7A747" w14:textId="77777777" w:rsidR="00DB5482" w:rsidRPr="0091337F" w:rsidRDefault="00DB5482" w:rsidP="00B5344B">
          <w:pPr>
            <w:pStyle w:val="Sansinterligne"/>
            <w:rPr>
              <w:rFonts w:ascii="Argumentum" w:hAnsi="Argumentum" w:hint="eastAsia"/>
              <w:lang w:val="fr-CA"/>
            </w:rPr>
          </w:pPr>
        </w:p>
        <w:p w14:paraId="7AC92DE0" w14:textId="77777777" w:rsidR="00DB5482" w:rsidRPr="0091337F" w:rsidRDefault="00DB5482" w:rsidP="00B5344B">
          <w:pPr>
            <w:pStyle w:val="Sansinterligne"/>
            <w:rPr>
              <w:rFonts w:ascii="Argumentum" w:hAnsi="Argumentum" w:hint="eastAsia"/>
              <w:lang w:val="fr-CA"/>
            </w:rPr>
          </w:pPr>
        </w:p>
        <w:p w14:paraId="12F1D779" w14:textId="77777777" w:rsidR="00DB5482" w:rsidRPr="0091337F" w:rsidRDefault="00DB5482" w:rsidP="00B5344B">
          <w:pPr>
            <w:pStyle w:val="Sansinterligne"/>
            <w:rPr>
              <w:rFonts w:ascii="Argumentum" w:hAnsi="Argumentum" w:hint="eastAsia"/>
              <w:lang w:val="fr-CA"/>
            </w:rPr>
          </w:pPr>
        </w:p>
        <w:p w14:paraId="62E4026A" w14:textId="77777777" w:rsidR="00DB5482" w:rsidRPr="0091337F" w:rsidRDefault="00DB5482" w:rsidP="00B5344B">
          <w:pPr>
            <w:pStyle w:val="Sansinterligne"/>
            <w:rPr>
              <w:rFonts w:ascii="Argumentum" w:hAnsi="Argumentum" w:hint="eastAsia"/>
              <w:lang w:val="fr-CA"/>
            </w:rPr>
          </w:pPr>
        </w:p>
        <w:p w14:paraId="603D84F5" w14:textId="77777777" w:rsidR="00DB5482" w:rsidRPr="0091337F" w:rsidRDefault="00624F28" w:rsidP="00624F28">
          <w:pPr>
            <w:pStyle w:val="Sansinterligne"/>
            <w:tabs>
              <w:tab w:val="left" w:pos="6190"/>
            </w:tabs>
            <w:rPr>
              <w:rFonts w:ascii="Argumentum" w:hAnsi="Argumentum" w:hint="eastAsia"/>
              <w:lang w:val="fr-CA"/>
            </w:rPr>
          </w:pPr>
          <w:r>
            <w:rPr>
              <w:rFonts w:ascii="Argumentum" w:hAnsi="Argumentum"/>
              <w:lang w:val="fr-CA"/>
            </w:rPr>
            <w:tab/>
          </w:r>
        </w:p>
        <w:p w14:paraId="33228CC9" w14:textId="77777777" w:rsidR="00DB5482" w:rsidRPr="0091337F" w:rsidRDefault="00DB5482" w:rsidP="00B5344B">
          <w:pPr>
            <w:pStyle w:val="Sansinterligne"/>
            <w:rPr>
              <w:rFonts w:ascii="Argumentum" w:hAnsi="Argumentum" w:hint="eastAsia"/>
              <w:lang w:val="fr-CA"/>
            </w:rPr>
          </w:pPr>
        </w:p>
        <w:p w14:paraId="4F7FD66E" w14:textId="77777777" w:rsidR="00DB5482" w:rsidRPr="0091337F" w:rsidRDefault="00DB5482" w:rsidP="00B5344B">
          <w:pPr>
            <w:pStyle w:val="Sansinterligne"/>
            <w:rPr>
              <w:rFonts w:ascii="Argumentum" w:hAnsi="Argumentum" w:hint="eastAsia"/>
              <w:lang w:val="fr-CA"/>
            </w:rPr>
          </w:pPr>
        </w:p>
        <w:p w14:paraId="76522AE0" w14:textId="77777777" w:rsidR="00DB5482" w:rsidRPr="0091337F" w:rsidRDefault="00DB5482" w:rsidP="00B5344B">
          <w:pPr>
            <w:pStyle w:val="Sansinterligne"/>
            <w:rPr>
              <w:rFonts w:ascii="Argumentum" w:hAnsi="Argumentum" w:hint="eastAsia"/>
              <w:lang w:val="fr-CA"/>
            </w:rPr>
          </w:pPr>
        </w:p>
        <w:p w14:paraId="4943C950" w14:textId="77777777" w:rsidR="00016E57" w:rsidRPr="0091337F" w:rsidRDefault="00016E57" w:rsidP="00016E57">
          <w:pPr>
            <w:pStyle w:val="Sansinterligne"/>
            <w:rPr>
              <w:rFonts w:ascii="Argumentum" w:hAnsi="Argumentum" w:hint="eastAsia"/>
              <w:lang w:val="fr-CA"/>
            </w:rPr>
          </w:pPr>
        </w:p>
        <w:p w14:paraId="488ED84E" w14:textId="77777777" w:rsidR="000A5E06" w:rsidRPr="0091337F" w:rsidRDefault="000A5E06" w:rsidP="00016E57">
          <w:pPr>
            <w:pStyle w:val="Sansinterligne"/>
            <w:rPr>
              <w:rFonts w:ascii="Argumentum" w:hAnsi="Argumentum" w:hint="eastAsia"/>
              <w:lang w:val="fr-CA"/>
            </w:rPr>
          </w:pPr>
        </w:p>
        <w:p w14:paraId="2B0D04CD" w14:textId="77777777" w:rsidR="000A5E06" w:rsidRPr="0091337F" w:rsidRDefault="000A5E06" w:rsidP="00016E57">
          <w:pPr>
            <w:pStyle w:val="Sansinterligne"/>
            <w:rPr>
              <w:rFonts w:ascii="Argumentum" w:hAnsi="Argumentum" w:hint="eastAsia"/>
              <w:lang w:val="fr-CA"/>
            </w:rPr>
          </w:pPr>
        </w:p>
        <w:p w14:paraId="2D7DE57F" w14:textId="77777777" w:rsidR="000A5E06" w:rsidRPr="0091337F" w:rsidRDefault="000A5E06" w:rsidP="00016E57">
          <w:pPr>
            <w:pStyle w:val="Sansinterligne"/>
            <w:rPr>
              <w:rFonts w:ascii="Argumentum" w:hAnsi="Argumentum" w:hint="eastAsia"/>
              <w:lang w:val="fr-CA"/>
            </w:rPr>
          </w:pPr>
        </w:p>
        <w:p w14:paraId="51D9F561" w14:textId="77777777" w:rsidR="000A5E06" w:rsidRPr="0091337F" w:rsidRDefault="000A5E06" w:rsidP="00016E57">
          <w:pPr>
            <w:pStyle w:val="Sansinterligne"/>
            <w:rPr>
              <w:rFonts w:ascii="Argumentum" w:hAnsi="Argumentum" w:hint="eastAsia"/>
              <w:lang w:val="fr-CA"/>
            </w:rPr>
          </w:pPr>
        </w:p>
        <w:p w14:paraId="31A76594" w14:textId="77777777" w:rsidR="000A5E06" w:rsidRPr="0091337F" w:rsidRDefault="000A5E06" w:rsidP="00016E57">
          <w:pPr>
            <w:pStyle w:val="Sansinterligne"/>
            <w:rPr>
              <w:rFonts w:ascii="Argumentum" w:hAnsi="Argumentum" w:hint="eastAsia"/>
              <w:lang w:val="fr-CA"/>
            </w:rPr>
          </w:pPr>
        </w:p>
        <w:p w14:paraId="7DF0A259" w14:textId="77777777" w:rsidR="000A5E06" w:rsidRPr="0091337F" w:rsidRDefault="000A5E06" w:rsidP="00016E57">
          <w:pPr>
            <w:pStyle w:val="Sansinterligne"/>
            <w:rPr>
              <w:rFonts w:ascii="Argumentum" w:hAnsi="Argumentum" w:hint="eastAsia"/>
              <w:lang w:val="fr-CA"/>
            </w:rPr>
          </w:pPr>
        </w:p>
        <w:p w14:paraId="13912A65" w14:textId="77777777" w:rsidR="000A5E06" w:rsidRPr="0091337F" w:rsidRDefault="000A5E06" w:rsidP="00016E57">
          <w:pPr>
            <w:pStyle w:val="Sansinterligne"/>
            <w:rPr>
              <w:rFonts w:ascii="Argumentum" w:hAnsi="Argumentum" w:hint="eastAsia"/>
              <w:lang w:val="fr-CA"/>
            </w:rPr>
          </w:pPr>
        </w:p>
        <w:p w14:paraId="4314141F" w14:textId="77777777" w:rsidR="000A5E06" w:rsidRPr="0091337F" w:rsidRDefault="000A5E06" w:rsidP="00016E57">
          <w:pPr>
            <w:pStyle w:val="Sansinterligne"/>
            <w:rPr>
              <w:rFonts w:ascii="Argumentum" w:hAnsi="Argumentum" w:hint="eastAsia"/>
              <w:lang w:val="fr-CA"/>
            </w:rPr>
          </w:pPr>
        </w:p>
        <w:p w14:paraId="7454C246" w14:textId="77777777" w:rsidR="000A5E06" w:rsidRPr="0091337F" w:rsidRDefault="000A5E06" w:rsidP="00016E57">
          <w:pPr>
            <w:pStyle w:val="Sansinterligne"/>
            <w:rPr>
              <w:rFonts w:ascii="Argumentum" w:hAnsi="Argumentum" w:hint="eastAsia"/>
              <w:lang w:val="fr-CA"/>
            </w:rPr>
          </w:pPr>
        </w:p>
        <w:p w14:paraId="72ADEF89" w14:textId="77777777" w:rsidR="000A5E06" w:rsidRPr="0091337F" w:rsidRDefault="007614AF" w:rsidP="00016E57">
          <w:pPr>
            <w:pStyle w:val="Sansinterligne"/>
            <w:rPr>
              <w:rFonts w:ascii="Argumentum" w:hAnsi="Argumentum" w:hint="eastAsia"/>
              <w:lang w:val="fr-CA"/>
            </w:rPr>
          </w:pPr>
          <w:r>
            <w:rPr>
              <w:rFonts w:ascii="Argumentum" w:hAnsi="Argumentum"/>
              <w:noProof/>
              <w:sz w:val="24"/>
              <w:szCs w:val="24"/>
              <w:lang w:val="fr-CA"/>
            </w:rPr>
            <mc:AlternateContent>
              <mc:Choice Requires="wpg">
                <w:drawing>
                  <wp:anchor distT="0" distB="0" distL="114300" distR="114300" simplePos="0" relativeHeight="251679744" behindDoc="0" locked="0" layoutInCell="1" allowOverlap="1" wp14:anchorId="016BD006" wp14:editId="201820BE">
                    <wp:simplePos x="0" y="0"/>
                    <wp:positionH relativeFrom="column">
                      <wp:posOffset>4545330</wp:posOffset>
                    </wp:positionH>
                    <wp:positionV relativeFrom="page">
                      <wp:posOffset>6958676</wp:posOffset>
                    </wp:positionV>
                    <wp:extent cx="1778000" cy="177419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flipH="1">
                              <a:off x="0" y="0"/>
                              <a:ext cx="1778000" cy="1774190"/>
                              <a:chOff x="1149019" y="1117349"/>
                              <a:chExt cx="26273" cy="26221"/>
                            </a:xfrm>
                          </wpg:grpSpPr>
                          <pic:pic xmlns:pic="http://schemas.openxmlformats.org/drawingml/2006/picture">
                            <pic:nvPicPr>
                              <pic:cNvPr id="24" name="Picture 13" descr="waves"/>
                              <pic:cNvPicPr>
                                <a:picLocks noChangeAspect="1" noChangeArrowheads="1"/>
                              </pic:cNvPicPr>
                            </pic:nvPicPr>
                            <pic:blipFill>
                              <a:blip r:embed="rId13" cstate="hqprint">
                                <a:extLst>
                                  <a:ext uri="{28A0092B-C50C-407E-A947-70E740481C1C}">
                                    <a14:useLocalDpi xmlns:a14="http://schemas.microsoft.com/office/drawing/2010/main"/>
                                  </a:ext>
                                </a:extLst>
                              </a:blip>
                              <a:srcRect/>
                              <a:stretch>
                                <a:fillRect/>
                              </a:stretch>
                            </pic:blipFill>
                            <pic:spPr bwMode="auto">
                              <a:xfrm>
                                <a:off x="1152998" y="1121922"/>
                                <a:ext cx="22294" cy="216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pic:spPr>
                          </pic:pic>
                          <pic:pic xmlns:pic="http://schemas.openxmlformats.org/drawingml/2006/picture">
                            <pic:nvPicPr>
                              <pic:cNvPr id="25" name="Picture 14" descr="waves"/>
                              <pic:cNvPicPr>
                                <a:picLocks noChangeAspect="1" noChangeArrowheads="1"/>
                              </pic:cNvPicPr>
                            </pic:nvPicPr>
                            <pic:blipFill>
                              <a:blip r:embed="rId19" cstate="hqprint">
                                <a:extLst>
                                  <a:ext uri="{28A0092B-C50C-407E-A947-70E740481C1C}">
                                    <a14:useLocalDpi xmlns:a14="http://schemas.microsoft.com/office/drawing/2010/main"/>
                                  </a:ext>
                                </a:extLst>
                              </a:blip>
                              <a:srcRect/>
                              <a:stretch>
                                <a:fillRect/>
                              </a:stretch>
                            </pic:blipFill>
                            <pic:spPr bwMode="auto">
                              <a:xfrm>
                                <a:off x="1149019" y="1117349"/>
                                <a:ext cx="9426" cy="91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1E2F6FE8" id="Group 23" o:spid="_x0000_s1026" style="position:absolute;margin-left:357.9pt;margin-top:547.95pt;width:140pt;height:139.7pt;rotation:180;flip:x;z-index:251679744;mso-position-vertical-relative:page" coordorigin="11490,11173" coordsize="262,262">
                    <v:shape id="Picture 13" o:spid="_x0000_s1027" type="#_x0000_t75" alt="waves" style="position:absolute;left:11529;top:11219;width:223;height:216;visibility:visible;mso-wrap-style:square" strokecolor="black [0]" strokeweight="2pt">
                      <v:imagedata r:id="rId15" o:title="waves"/>
                      <v:shadow color="#eeece1"/>
                    </v:shape>
                    <v:shape id="Picture 14" o:spid="_x0000_s1028" type="#_x0000_t75" alt="waves" style="position:absolute;left:11490;top:11173;width:94;height:92;visibility:visible;mso-wrap-style:square" strokecolor="black [0]" strokeweight="2pt">
                      <v:imagedata r:id="rId20" o:title="waves"/>
                      <v:shadow color="#eeece1"/>
                    </v:shape>
                    <w10:wrap anchory="page"/>
                  </v:group>
                </w:pict>
              </mc:Fallback>
            </mc:AlternateContent>
          </w:r>
        </w:p>
        <w:p w14:paraId="15CB6192" w14:textId="77777777" w:rsidR="000A5E06" w:rsidRPr="0091337F" w:rsidRDefault="000A5E06" w:rsidP="00016E57">
          <w:pPr>
            <w:pStyle w:val="Sansinterligne"/>
            <w:rPr>
              <w:rFonts w:ascii="Argumentum" w:hAnsi="Argumentum" w:hint="eastAsia"/>
              <w:lang w:val="fr-CA"/>
            </w:rPr>
          </w:pPr>
        </w:p>
        <w:p w14:paraId="366AC8D3" w14:textId="77777777" w:rsidR="000A5E06" w:rsidRPr="0091337F" w:rsidRDefault="000A5E06" w:rsidP="00016E57">
          <w:pPr>
            <w:pStyle w:val="Sansinterligne"/>
            <w:rPr>
              <w:rFonts w:ascii="Argumentum" w:hAnsi="Argumentum" w:hint="eastAsia"/>
              <w:lang w:val="fr-CA"/>
            </w:rPr>
          </w:pPr>
        </w:p>
        <w:p w14:paraId="39A715A1" w14:textId="77777777" w:rsidR="00B5344B" w:rsidRPr="0091337F" w:rsidRDefault="00000000" w:rsidP="00016E57">
          <w:pPr>
            <w:pStyle w:val="Sansinterligne"/>
            <w:rPr>
              <w:rFonts w:ascii="Argumentum" w:hAnsi="Argumentum" w:hint="eastAsia"/>
              <w:lang w:val="fr-CA"/>
            </w:rPr>
          </w:pPr>
        </w:p>
      </w:sdtContent>
    </w:sdt>
    <w:p w14:paraId="59F58632" w14:textId="77777777" w:rsidR="00E761A9" w:rsidRPr="0091337F" w:rsidRDefault="00E761A9" w:rsidP="00016E57">
      <w:pPr>
        <w:pStyle w:val="Sansinterligne"/>
        <w:rPr>
          <w:rFonts w:ascii="Argumentum" w:hAnsi="Argumentum" w:hint="eastAsia"/>
          <w:lang w:val="fr-CA"/>
        </w:rPr>
      </w:pPr>
    </w:p>
    <w:p w14:paraId="3B2A1BA8" w14:textId="77777777" w:rsidR="009105BD" w:rsidRPr="0091337F" w:rsidRDefault="009105BD" w:rsidP="00016E57">
      <w:pPr>
        <w:pStyle w:val="Sansinterligne"/>
        <w:rPr>
          <w:rFonts w:ascii="Argumentum" w:hAnsi="Argumentum" w:hint="eastAsia"/>
          <w:lang w:val="fr-CA"/>
        </w:rPr>
      </w:pPr>
    </w:p>
    <w:p w14:paraId="5973E0A9" w14:textId="77777777" w:rsidR="009105BD" w:rsidRPr="0091337F" w:rsidRDefault="009105BD" w:rsidP="00016E57">
      <w:pPr>
        <w:pStyle w:val="Sansinterligne"/>
        <w:rPr>
          <w:rFonts w:ascii="Argumentum" w:hAnsi="Argumentum" w:hint="eastAsia"/>
          <w:lang w:val="fr-CA"/>
        </w:rPr>
      </w:pPr>
    </w:p>
    <w:p w14:paraId="4D7E8B0F" w14:textId="77777777" w:rsidR="009105BD" w:rsidRPr="0091337F" w:rsidRDefault="009105BD" w:rsidP="00016E57">
      <w:pPr>
        <w:pStyle w:val="Sansinterligne"/>
        <w:rPr>
          <w:rFonts w:ascii="Argumentum" w:hAnsi="Argumentum" w:hint="eastAsia"/>
          <w:lang w:val="fr-CA"/>
        </w:rPr>
      </w:pPr>
    </w:p>
    <w:p w14:paraId="0AA9AC39" w14:textId="77777777" w:rsidR="009105BD" w:rsidRPr="0091337F" w:rsidRDefault="009105BD" w:rsidP="00016E57">
      <w:pPr>
        <w:pStyle w:val="Sansinterligne"/>
        <w:rPr>
          <w:rFonts w:ascii="Argumentum" w:hAnsi="Argumentum" w:hint="eastAsia"/>
          <w:lang w:val="fr-CA"/>
        </w:rPr>
      </w:pPr>
    </w:p>
    <w:p w14:paraId="2A40BE28" w14:textId="77777777" w:rsidR="00FB18AE" w:rsidRPr="0091337F" w:rsidRDefault="003A2F28" w:rsidP="003A2F28">
      <w:pPr>
        <w:tabs>
          <w:tab w:val="left" w:pos="2055"/>
          <w:tab w:val="right" w:pos="9630"/>
        </w:tabs>
        <w:spacing w:before="0" w:after="0"/>
        <w:rPr>
          <w:rFonts w:ascii="Argumentum" w:eastAsia="Perpetua" w:hAnsi="Argumentum" w:cs="Tahoma"/>
        </w:rPr>
        <w:sectPr w:rsidR="00FB18AE" w:rsidRPr="0091337F" w:rsidSect="00FE451F">
          <w:headerReference w:type="even" r:id="rId21"/>
          <w:headerReference w:type="default" r:id="rId22"/>
          <w:footerReference w:type="even" r:id="rId23"/>
          <w:footerReference w:type="default" r:id="rId24"/>
          <w:footerReference w:type="first" r:id="rId25"/>
          <w:pgSz w:w="12240" w:h="15840" w:code="1"/>
          <w:pgMar w:top="1440" w:right="1440" w:bottom="1440" w:left="1440" w:header="708" w:footer="369" w:gutter="0"/>
          <w:cols w:space="708"/>
          <w:titlePg/>
          <w:docGrid w:linePitch="360"/>
        </w:sectPr>
      </w:pPr>
      <w:r>
        <w:rPr>
          <w:rFonts w:ascii="Argumentum" w:hAnsi="Argumentum"/>
          <w:noProof/>
        </w:rPr>
        <mc:AlternateContent>
          <mc:Choice Requires="wps">
            <w:drawing>
              <wp:anchor distT="36576" distB="36576" distL="36576" distR="36576" simplePos="0" relativeHeight="251670528" behindDoc="0" locked="0" layoutInCell="1" allowOverlap="1" wp14:anchorId="58ACD318" wp14:editId="792B1C4A">
                <wp:simplePos x="0" y="0"/>
                <wp:positionH relativeFrom="column">
                  <wp:posOffset>-402608</wp:posOffset>
                </wp:positionH>
                <wp:positionV relativeFrom="paragraph">
                  <wp:posOffset>1033382</wp:posOffset>
                </wp:positionV>
                <wp:extent cx="1243946" cy="264160"/>
                <wp:effectExtent l="0" t="0" r="0" b="254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46" cy="264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4F2991D" w14:textId="77777777"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Published</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ACD318" id="Text Box 15" o:spid="_x0000_s1028" type="#_x0000_t202" style="position:absolute;margin-left:-31.7pt;margin-top:81.35pt;width:97.95pt;height:20.8pt;z-index:2516705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filled="f" stroked="f" strokecolor="black [0]" strokeweight="2pt">
                <v:textbox inset="2.88pt,2.88pt,2.88pt,2.88pt">
                  <w:txbxContent>
                    <w:p w14:paraId="44F2991D" w14:textId="77777777"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Published</w:t>
                      </w:r>
                    </w:p>
                  </w:txbxContent>
                </v:textbox>
              </v:shape>
            </w:pict>
          </mc:Fallback>
        </mc:AlternateContent>
        <mc:AlternateContent>
          <mc:Choice Requires="wps">
            <w:drawing>
              <wp:anchor distT="36576" distB="36576" distL="36576" distR="36576" simplePos="0" relativeHeight="251672576" behindDoc="0" locked="0" layoutInCell="1" allowOverlap="1" wp14:anchorId="05E93FDE" wp14:editId="6043DA39">
                <wp:simplePos x="0" y="0"/>
                <wp:positionH relativeFrom="column">
                  <wp:posOffset>3002915</wp:posOffset>
                </wp:positionH>
                <wp:positionV relativeFrom="paragraph">
                  <wp:posOffset>1034415</wp:posOffset>
                </wp:positionV>
                <wp:extent cx="1638300" cy="49784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497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07513B8" w14:textId="77777777" w:rsidR="00A61B87" w:rsidRPr="0091337F" w:rsidRDefault="00A61B87" w:rsidP="007614AF">
                            <w:pPr>
                              <w:pStyle w:val="Sansinterligne"/>
                              <w:rPr>
                                <w:rFonts w:hint="eastAsia"/>
                                <w:color w:val="FFFFFF" w:themeColor="background1"/>
                                <w:lang w:val="fr-CA"/>
                              </w:rPr>
                            </w:pPr>
                            <w:r>
                              <w:rPr>
                                <w:color w:val="FFFFFF" w:themeColor="background1"/>
                                <w:lang w:val="fr-CA"/>
                              </w:rPr>
                              <w:t>Document Revision</w:t>
                            </w:r>
                          </w:p>
                          <w:p w14:paraId="0682704F" w14:textId="4B3E502A"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{{REVISION}}</w:t>
                            </w:r>
                          </w:p>
                          <w:p w14:paraId="551B40D8" w14:textId="77777777"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 </w:t>
                            </w:r>
                          </w:p>
                          <w:p w14:paraId="11937683" w14:textId="77777777" w:rsidR="00A61B87" w:rsidRPr="0091337F" w:rsidRDefault="00A61B87" w:rsidP="007614AF">
                            <w:pPr>
                              <w:pStyle w:val="Sansinterligne"/>
                              <w:rPr>
                                <w:rFonts w:hint="eastAsia"/>
                                <w:color w:val="FFFFFF" w:themeColor="background1"/>
                                <w:lang w:val="fr-CA"/>
                              </w:rPr>
                            </w:pP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E93FDE" id="Text Box 18" o:spid="_x0000_s1029" type="#_x0000_t202" style="position:absolute;margin-left:236.45pt;margin-top:81.45pt;width:129pt;height:39.2pt;z-index:25167257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filled="f" stroked="f" strokecolor="black [0]" strokeweight="2pt">
                <v:textbox inset="2.88pt,2.88pt,2.88pt,2.88pt">
                  <w:txbxContent>
                    <w:p w14:paraId="607513B8" w14:textId="77777777" w:rsidR="00A61B87" w:rsidRPr="0091337F" w:rsidRDefault="00A61B87" w:rsidP="007614AF">
                      <w:pPr>
                        <w:pStyle w:val="Sansinterligne"/>
                        <w:rPr>
                          <w:rFonts w:hint="eastAsia"/>
                          <w:color w:val="FFFFFF" w:themeColor="background1"/>
                          <w:lang w:val="fr-CA"/>
                        </w:rPr>
                      </w:pPr>
                      <w:r>
                        <w:rPr>
                          <w:color w:val="FFFFFF" w:themeColor="background1"/>
                          <w:lang w:val="fr-CA"/>
                        </w:rPr>
                        <w:t>Document Revision</w:t>
                      </w:r>
                    </w:p>
                    <w:p w14:paraId="0682704F" w14:textId="4B3E502A"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{{REVISION}}</w:t>
                      </w:r>
                    </w:p>
                    <w:p w14:paraId="551B40D8" w14:textId="77777777" w:rsidR="00A61B87" w:rsidRPr="0091337F" w:rsidRDefault="00A61B87" w:rsidP="007614AF">
                      <w:pPr>
                        <w:pStyle w:val="Sansinterligne"/>
                        <w:rPr>
                          <w:rFonts w:ascii="Times New Roman" w:hAnsi="Times New Roman"/>
                          <w:color w:val="FFFFFF" w:themeColor="background1"/>
                          <w:lang w:val="fr-CA"/>
                        </w:rPr>
                      </w:pPr>
                      <w:r>
                        <w:rPr>
                          <w:color w:val="FFFFFF" w:themeColor="background1"/>
                          <w:lang w:val="fr-CA"/>
                        </w:rPr>
                        <w:t> </w:t>
                      </w:r>
                    </w:p>
                    <w:p w14:paraId="11937683" w14:textId="77777777" w:rsidR="00A61B87" w:rsidRPr="0091337F" w:rsidRDefault="00A61B87" w:rsidP="007614AF">
                      <w:pPr>
                        <w:pStyle w:val="Sansinterligne"/>
                        <w:rPr>
                          <w:rFonts w:hint="eastAsia"/>
                          <w:color w:val="FFFFFF" w:themeColor="background1"/>
                          <w:lang w:val="fr-CA"/>
                        </w:rPr>
                      </w:pPr>
                    </w:p>
                  </w:txbxContent>
                </v:textbox>
              </v:shape>
            </w:pict>
          </mc:Fallback>
        </mc:AlternateContent>
        <mc:AlternateContent>
          <mc:Choice Requires="wps">
            <w:drawing>
              <wp:anchor distT="36576" distB="36576" distL="36576" distR="36576" simplePos="0" relativeHeight="251671552" behindDoc="0" locked="0" layoutInCell="1" allowOverlap="1" wp14:anchorId="2617ADDA" wp14:editId="7575424F">
                <wp:simplePos x="0" y="0"/>
                <wp:positionH relativeFrom="column">
                  <wp:posOffset>1201420</wp:posOffset>
                </wp:positionH>
                <wp:positionV relativeFrom="paragraph">
                  <wp:posOffset>1030605</wp:posOffset>
                </wp:positionV>
                <wp:extent cx="1556385" cy="417830"/>
                <wp:effectExtent l="0" t="0" r="5715" b="127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385" cy="417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9C76886" w14:textId="77777777" w:rsidR="00A61B87" w:rsidRPr="008D393A" w:rsidRDefault="00A61B87" w:rsidP="007614AF">
                            <w:pPr>
                              <w:pStyle w:val="Sansinterligne"/>
                              <w:rPr>
                                <w:rFonts w:hint="eastAsia"/>
                                <w:color w:val="FFFFFF" w:themeColor="background1"/>
                                <w:lang w:val="en-CA"/>
                              </w:rPr>
                            </w:pPr>
                            <w:r>
                              <w:rPr>
                                <w:color w:val="FFFFFF" w:themeColor="background1"/>
                                <w:lang w:val="en-CA"/>
                              </w:rPr>
                              <w:t>Copyright (C) AVI-SPL</w:t>
                              <w:br/>
                              <w:t>All Rights Reserved</w:t>
                            </w:r>
                          </w:p>
                        </w:txbxContent>
                      </wps:txbx>
                      <wps:bodyPr rot="0" vert="horz" wrap="square" lIns="36576" tIns="36576" rIns="36576" bIns="36576"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17ADDA" id="Text Box 17" o:spid="_x0000_s1030" type="#_x0000_t202" style="position:absolute;margin-left:94.6pt;margin-top:81.15pt;width:122.55pt;height:32.9pt;z-index:2516715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middle" filled="f" stroked="f" strokecolor="black [0]" strokeweight="2pt">
                <v:textbox inset="2.88pt,2.88pt,2.88pt,2.88pt">
                  <w:txbxContent>
                    <w:p w14:paraId="79C76886" w14:textId="77777777" w:rsidR="00A61B87" w:rsidRPr="008D393A" w:rsidRDefault="00A61B87" w:rsidP="007614AF">
                      <w:pPr>
                        <w:pStyle w:val="Sansinterligne"/>
                        <w:rPr>
                          <w:rFonts w:hint="eastAsia"/>
                          <w:color w:val="FFFFFF" w:themeColor="background1"/>
                          <w:lang w:val="en-CA"/>
                        </w:rPr>
                      </w:pPr>
                      <w:r>
                        <w:rPr>
                          <w:color w:val="FFFFFF" w:themeColor="background1"/>
                          <w:lang w:val="en-CA"/>
                        </w:rPr>
                        <w:t>Copyright (C) AVI-SPL</w:t>
                        <w:br/>
                        <w:t>All Rights Reserved</w:t>
                      </w:r>
                    </w:p>
                  </w:txbxContent>
                </v:textbox>
              </v:shape>
            </w:pict>
          </mc:Fallback>
        </mc:AlternateContent>
        <mc:AlternateContent>
          <mc:Choice Requires="wps">
            <w:drawing>
              <wp:anchor distT="36576" distB="36576" distL="36576" distR="36576" simplePos="0" relativeHeight="251669504" behindDoc="0" locked="0" layoutInCell="1" allowOverlap="1" wp14:anchorId="2E7DC0CB" wp14:editId="2959FB66">
                <wp:simplePos x="0" y="0"/>
                <wp:positionH relativeFrom="column">
                  <wp:posOffset>4616450</wp:posOffset>
                </wp:positionH>
                <wp:positionV relativeFrom="paragraph">
                  <wp:posOffset>1006475</wp:posOffset>
                </wp:positionV>
                <wp:extent cx="1479550" cy="735330"/>
                <wp:effectExtent l="0" t="0" r="6350" b="762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7353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96D1F56" w14:textId="77777777" w:rsidR="00A61B87" w:rsidRPr="0091337F" w:rsidRDefault="00A61B87" w:rsidP="00544BE3">
                            <w:pPr>
                              <w:widowControl w:val="0"/>
                              <w:spacing w:line="360" w:lineRule="auto"/>
                              <w:jc w:val="right"/>
                              <w:rPr>
                                <w:rFonts w:ascii="Argumentum" w:hAnsi="Argumentum" w:hint="eastAsia"/>
                                <w:color w:val="FFFFFF"/>
                              </w:rPr>
                            </w:pPr>
                          </w:p>
                        </w:txbxContent>
                      </wps:txbx>
                      <wps:bodyPr rot="0" vert="horz" wrap="square" lIns="36195" tIns="36195" rIns="36195" bIns="36195" anchor="t" anchorCtr="0">
                        <a:noAutofit/>
                      </wps:bodyPr>
                    </wps:wsp>
                  </a:graphicData>
                </a:graphic>
                <wp14:sizeRelH relativeFrom="page">
                  <wp14:pctWidth>0</wp14:pctWidth>
                </wp14:sizeRelH>
                <wp14:sizeRelV relativeFrom="page">
                  <wp14:pctHeight>0</wp14:pctHeight>
                </wp14:sizeRelV>
              </wp:anchor>
            </w:drawing>
          </mc:Choice>
          <mc:Fallback>
            <w:pict>
              <v:shape w14:anchorId="2E7DC0CB" id="Text Box 16" o:spid="_x0000_s1031" type="#_x0000_t202" style="position:absolute;margin-left:363.5pt;margin-top:79.25pt;width:116.5pt;height:57.9pt;z-index:2516695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filled="f" stroked="f" strokecolor="black [0]" strokeweight="0" insetpen="t">
                <v:textbox inset="2.85pt,2.85pt,2.85pt,2.85pt">
                  <w:txbxContent>
                    <w:p w14:paraId="496D1F56" w14:textId="77777777" w:rsidR="00A61B87" w:rsidRPr="0091337F" w:rsidRDefault="00A61B87" w:rsidP="00544BE3">
                      <w:pPr>
                        <w:widowControl w:val="0"/>
                        <w:spacing w:line="360" w:lineRule="auto"/>
                        <w:jc w:val="right"/>
                        <w:rPr>
                          <w:rFonts w:ascii="Argumentum" w:hAnsi="Argumentum" w:hint="eastAsia"/>
                          <w:color w:val="FFFFFF"/>
                        </w:rPr>
                      </w:pPr>
                    </w:p>
                  </w:txbxContent>
                </v:textbox>
              </v:shape>
            </w:pict>
          </mc:Fallback>
        </mc:AlternateContent>
      </w:r>
      <w:r>
        <w:rPr>
          <w:rFonts w:ascii="Argumentum" w:hAnsi="Argumentum"/>
          <w:noProof/>
          <w:color w:val="FFFFFF"/>
        </w:rPr>
        <w:drawing>
          <wp:anchor distT="0" distB="0" distL="114300" distR="114300" simplePos="0" relativeHeight="251680768" behindDoc="0" locked="0" layoutInCell="1" allowOverlap="1" wp14:anchorId="7C0E2EC0" wp14:editId="47246C84">
            <wp:simplePos x="0" y="0"/>
            <wp:positionH relativeFrom="column">
              <wp:posOffset>5265420</wp:posOffset>
            </wp:positionH>
            <wp:positionV relativeFrom="paragraph">
              <wp:posOffset>1221740</wp:posOffset>
            </wp:positionV>
            <wp:extent cx="1207135" cy="196850"/>
            <wp:effectExtent l="0" t="0" r="0" b="0"/>
            <wp:wrapNone/>
            <wp:docPr id="26" name="Picture 26" descr="A close up of a logo  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vispl WHITE logo no tag_R.png"/>
                    <pic:cNvPicPr/>
                  </pic:nvPicPr>
                  <pic:blipFill>
                    <a:blip r:embed="rId26" cstate="hqprint">
                      <a:extLst>
                        <a:ext uri="{28A0092B-C50C-407E-A947-70E740481C1C}">
                          <a14:useLocalDpi xmlns:a14="http://schemas.microsoft.com/office/drawing/2010/main"/>
                        </a:ext>
                      </a:extLst>
                    </a:blip>
                    <a:stretch>
                      <a:fillRect/>
                    </a:stretch>
                  </pic:blipFill>
                  <pic:spPr>
                    <a:xfrm>
                      <a:off x="0" y="0"/>
                      <a:ext cx="1207135" cy="196850"/>
                    </a:xfrm>
                    <a:prstGeom prst="rect">
                      <a:avLst/>
                    </a:prstGeom>
                  </pic:spPr>
                </pic:pic>
              </a:graphicData>
            </a:graphic>
            <wp14:sizeRelH relativeFrom="margin">
              <wp14:pctWidth>0</wp14:pctWidth>
            </wp14:sizeRelH>
            <wp14:sizeRelV relativeFrom="margin">
              <wp14:pctHeight>0</wp14:pctHeight>
            </wp14:sizeRelV>
          </wp:anchor>
        </w:drawing>
      </w:r>
      <w:r>
        <w:rPr>
          <w:rFonts w:ascii="Argumentum" w:hAnsi="Argumentum"/>
          <w:noProof/>
          <w:sz w:val="24"/>
          <w:szCs w:val="24"/>
        </w:rPr>
        <mc:AlternateContent>
          <mc:Choice Requires="wpg">
            <w:drawing>
              <wp:anchor distT="0" distB="0" distL="114300" distR="114300" simplePos="0" relativeHeight="251653119" behindDoc="1" locked="0" layoutInCell="1" allowOverlap="1" wp14:anchorId="5B63EC07" wp14:editId="2362ADD9">
                <wp:simplePos x="0" y="0"/>
                <wp:positionH relativeFrom="column">
                  <wp:posOffset>-979170</wp:posOffset>
                </wp:positionH>
                <wp:positionV relativeFrom="paragraph">
                  <wp:posOffset>974032</wp:posOffset>
                </wp:positionV>
                <wp:extent cx="7868920" cy="735330"/>
                <wp:effectExtent l="0" t="0" r="0" b="762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68920" cy="735330"/>
                          <a:chOff x="1051560" y="1133359"/>
                          <a:chExt cx="100584" cy="7355"/>
                        </a:xfrm>
                      </wpg:grpSpPr>
                      <wps:wsp>
                        <wps:cNvPr id="11" name="Rectangle 4"/>
                        <wps:cNvSpPr>
                          <a:spLocks noChangeArrowheads="1"/>
                        </wps:cNvSpPr>
                        <wps:spPr bwMode="auto">
                          <a:xfrm>
                            <a:off x="1076209" y="1133359"/>
                            <a:ext cx="24947" cy="7355"/>
                          </a:xfrm>
                          <a:prstGeom prst="rect">
                            <a:avLst/>
                          </a:prstGeom>
                          <a:solidFill>
                            <a:srgbClr val="25A7DF"/>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2" name="Rectangle 5"/>
                        <wps:cNvSpPr>
                          <a:spLocks noChangeArrowheads="1"/>
                        </wps:cNvSpPr>
                        <wps:spPr bwMode="auto">
                          <a:xfrm>
                            <a:off x="1123618" y="1133359"/>
                            <a:ext cx="28526" cy="7355"/>
                          </a:xfrm>
                          <a:prstGeom prst="rect">
                            <a:avLst/>
                          </a:prstGeom>
                          <a:solidFill>
                            <a:srgbClr val="1C4898"/>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3" name="Rectangle 6"/>
                        <wps:cNvSpPr>
                          <a:spLocks noChangeArrowheads="1"/>
                        </wps:cNvSpPr>
                        <wps:spPr bwMode="auto">
                          <a:xfrm>
                            <a:off x="1051560" y="1133359"/>
                            <a:ext cx="25046" cy="7355"/>
                          </a:xfrm>
                          <a:prstGeom prst="rect">
                            <a:avLst/>
                          </a:prstGeom>
                          <a:solidFill>
                            <a:srgbClr val="72C0EB"/>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2015D420" w14:textId="026E1E54" w:rsidR="00A61B87" w:rsidRPr="0091337F" w:rsidRDefault="00000000" w:rsidP="00107881">
                              <w:pPr>
                                <w:spacing w:before="440" w:after="0"/>
                                <w:jc w:val="center"/>
                                <w:rPr>
                                  <w:rFonts w:hint="eastAsia"/>
                                  <w:color w:val="FFFFFF" w:themeColor="background1"/>
                                </w:rPr>
                              </w:pPr>
                              <w:sdt>
                                <w:sdtPr>
                                  <w:rPr>
                                    <w:rFonts w:ascii="Argumentum" w:eastAsia="Perpetua" w:hAnsi="Argumentum" w:cs="Tahoma"/>
                                    <w:color w:val="FFFFFF" w:themeColor="background1"/>
                                    <w:spacing w:val="20"/>
                                  </w:rPr>
                                  <w:alias w:val="Publish Date"/>
                                  <w:tag w:val=""/>
                                  <w:id w:val="770746892"/>
                                  <w:dataBinding w:prefixMappings="xmlns:ns0='http://schemas.microsoft.com/office/2006/coverPageProps' " w:xpath="/ns0:CoverPageProperties[1]/ns0:PublishDate[1]" w:storeItemID="{55AF091B-3C7A-41E3-B477-F2FDAA23CFDA}"/>
                                  <w:date w:fullDate="2026-06-09T00:00:00Z">
                                    <w:dateFormat w:val="M/d/yyyy"/>
                                    <w:lid w:val="en-US"/>
                                    <w:storeMappedDataAs w:val="dateTime"/>
                                    <w:calendar w:val="gregorian"/>
                                  </w:date>
                                </w:sdtPr>
                                <w:sdtContent>
                                  <w:r>
                                    <w:rPr>
                                      <w:rFonts w:ascii="Argumentum" w:eastAsia="Perpetua" w:hAnsi="Argumentum" w:cs="Tahoma"/>
                                      <w:color w:val="FFFFFF" w:themeColor="background1"/>
                                      <w:spacing w:val="20"/>
                                    </w:rPr>
                                    <w:t>{{DATE}}</w:t>
                                  </w:r>
                                </w:sdtContent>
                              </w:sdt>
                            </w:p>
                          </w:txbxContent>
                        </wps:txbx>
                        <wps:bodyPr rot="0" vert="horz" wrap="square" lIns="36576" tIns="36576" rIns="36576" bIns="36576" anchor="t" anchorCtr="0" upright="1">
                          <a:noAutofit/>
                        </wps:bodyPr>
                      </wps:wsp>
                      <wps:wsp>
                        <wps:cNvPr id="14" name="Rectangle 7"/>
                        <wps:cNvSpPr>
                          <a:spLocks noChangeArrowheads="1"/>
                        </wps:cNvSpPr>
                        <wps:spPr bwMode="auto">
                          <a:xfrm>
                            <a:off x="1100062" y="1133359"/>
                            <a:ext cx="24948" cy="7355"/>
                          </a:xfrm>
                          <a:prstGeom prst="rect">
                            <a:avLst/>
                          </a:prstGeom>
                          <a:solidFill>
                            <a:srgbClr val="367CBB"/>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63EC07" id="Group 10" o:spid="_x0000_s1032" style="position:absolute;margin-left:-77.1pt;margin-top:76.7pt;width:619.6pt;height:57.9pt;z-index:-251663361" coordorigin="10515,11333" coordsize="1005,73">
                <v:rect id="Rectangle 4" o:spid="_x0000_s1033" style="position:absolute;left:10762;top:11333;width:249;height:74;visibility:visible;mso-wrap-style:square;v-text-anchor:top" fillcolor="#25a7df" stroked="f" strokecolor="black [0]" strokeweight="2pt">
                  <v:shadow color="#ccc"/>
                  <v:textbox inset="2.88pt,2.88pt,2.88pt,2.88pt"/>
                </v:rect>
                <v:rect id="Rectangle 5" o:spid="_x0000_s1034" style="position:absolute;left:11236;top:11333;width:285;height:74;visibility:visible;mso-wrap-style:square;v-text-anchor:top" fillcolor="#1c4898" stroked="f" strokecolor="black [0]" strokeweight="2pt">
                  <v:shadow color="#ccc"/>
                  <v:textbox inset="2.88pt,2.88pt,2.88pt,2.88pt"/>
                </v:rect>
                <v:rect id="Rectangle 6" o:spid="_x0000_s1035" style="position:absolute;left:10515;top:11333;width:251;height:74;visibility:visible;mso-wrap-style:square;v-text-anchor:top" fillcolor="#72c0eb" stroked="f" strokecolor="black [0]" strokeweight="2pt">
                  <v:shadow color="#ccc"/>
                  <v:textbox inset="2.88pt,2.88pt,2.88pt,2.88pt">
                    <w:txbxContent>
                      <w:p w14:paraId="2015D420" w14:textId="026E1E54" w:rsidR="00A61B87" w:rsidRPr="0091337F" w:rsidRDefault="00000000" w:rsidP="00107881">
                        <w:pPr>
                          <w:spacing w:before="440" w:after="0"/>
                          <w:jc w:val="center"/>
                          <w:rPr>
                            <w:rFonts w:hint="eastAsia"/>
                            <w:color w:val="FFFFFF" w:themeColor="background1"/>
                          </w:rPr>
                        </w:pPr>
                        <w:sdt>
                          <w:sdtPr>
                            <w:rPr>
                              <w:rFonts w:ascii="Argumentum" w:eastAsia="Perpetua" w:hAnsi="Argumentum" w:cs="Tahoma"/>
                              <w:color w:val="FFFFFF" w:themeColor="background1"/>
                              <w:spacing w:val="20"/>
                            </w:rPr>
                            <w:alias w:val="Publish Date"/>
                            <w:tag w:val=""/>
                            <w:id w:val="770746892"/>
                            <w:dataBinding w:prefixMappings="xmlns:ns0='http://schemas.microsoft.com/office/2006/coverPageProps' " w:xpath="/ns0:CoverPageProperties[1]/ns0:PublishDate[1]" w:storeItemID="{55AF091B-3C7A-41E3-B477-F2FDAA23CFDA}"/>
                            <w:date w:fullDate="2026-06-09T00:00:00Z">
                              <w:dateFormat w:val="M/d/yyyy"/>
                              <w:lid w:val="en-US"/>
                              <w:storeMappedDataAs w:val="dateTime"/>
                              <w:calendar w:val="gregorian"/>
                            </w:date>
                          </w:sdtPr>
                          <w:sdtContent>
                            <w:r>
                              <w:rPr>
                                <w:rFonts w:ascii="Argumentum" w:eastAsia="Perpetua" w:hAnsi="Argumentum" w:cs="Tahoma"/>
                                <w:color w:val="FFFFFF" w:themeColor="background1"/>
                                <w:spacing w:val="20"/>
                              </w:rPr>
                              <w:t>{{DATE}}</w:t>
                            </w:r>
                          </w:sdtContent>
                        </w:sdt>
                      </w:p>
                    </w:txbxContent>
                  </v:textbox>
                </v:rect>
                <v:rect id="Rectangle 7" o:spid="_x0000_s1036" style="position:absolute;left:11000;top:11333;width:250;height:74;visibility:visible;mso-wrap-style:square;v-text-anchor:top" fillcolor="#367cbb" stroked="f" strokecolor="black [0]" strokeweight="2pt">
                  <v:shadow color="#ccc"/>
                  <v:textbox inset="2.88pt,2.88pt,2.88pt,2.88pt"/>
                </v:rect>
              </v:group>
            </w:pict>
          </mc:Fallback>
        </mc:AlternateContent>
      </w:r>
    </w:p>
    <w:sdt>
      <w:sdtPr>
        <w:rPr>
          <w:rFonts w:eastAsiaTheme="minorEastAsia" w:cstheme="minorBidi"/>
          <w:b w:val="0"/>
          <w:bCs w:val="0"/>
          <w:color w:val="5A5A5A" w:themeColor="text1"/>
          <w:sz w:val="22"/>
          <w:szCs w:val="22"/>
          <w:lang w:val="fr-CA" w:eastAsia="en-US"/>
        </w:rPr>
        <w:id w:val="883910083"/>
        <w:docPartObj>
          <w:docPartGallery w:val="Table of Contents"/>
          <w:docPartUnique/>
        </w:docPartObj>
      </w:sdtPr>
      <w:sdtContent>
        <w:p w14:paraId="71029F7A" w14:textId="042C7969" w:rsidR="00795224" w:rsidRPr="0091337F" w:rsidRDefault="00795224" w:rsidP="00180D12">
          <w:pPr>
            <w:pStyle w:val="En-ttedetabledesmatires"/>
            <w:tabs>
              <w:tab w:val="left" w:pos="2055"/>
            </w:tabs>
            <w:rPr>
              <w:rFonts w:hint="eastAsia"/>
              <w:lang w:val="fr-CA"/>
            </w:rPr>
          </w:pPr>
          <w:r>
            <w:rPr>
              <w:lang w:val="fr-CA"/>
            </w:rPr>
            <w:t>Contenus</w:t>
            <w:tab/>
          </w:r>
        </w:p>
        <w:p>
          <w:pPr>
            <w:pStyle w:val="TM1"/>
          </w:pPr>
          <w:r>
            <w:fldChar w:fldCharType="begin" w:dirty="true"/>
          </w:r>
          <w:r>
            <w:instrText xml:space="preserve"> TOC \o "1-3" \h \z \u </w:instrText>
          </w:r>
          <w:r>
            <w:fldChar w:fldCharType="separate"/>
          </w:r>
          <w:r>
            <w:t>Mettre à jour la table des matières (clic droit, Mettre à jour les champs).</w:t>
          </w:r>
          <w:r>
            <w:fldChar w:fldCharType="end"/>
          </w:r>
        </w:p>
      </w:sdtContent>
    </w:sdt>
    <w:p w14:paraId="385089A9" w14:textId="77777777" w:rsidR="003F447A" w:rsidRPr="0091337F" w:rsidRDefault="003F447A">
      <w:pPr>
        <w:rPr>
          <w:rFonts w:ascii="Argumentum" w:hAnsi="Argumentum" w:hint="eastAsia"/>
          <w:b/>
        </w:rPr>
      </w:pPr>
    </w:p>
    <w:p w14:paraId="7ACE19FF" w14:textId="77777777" w:rsidR="0087337D" w:rsidRPr="0091337F" w:rsidRDefault="0087337D" w:rsidP="000A0EAB">
      <w:pPr>
        <w:pStyle w:val="Textebrut"/>
        <w:rPr>
          <w:rFonts w:ascii="Argumentum" w:hAnsi="Argumentum" w:hint="eastAsia"/>
        </w:rPr>
      </w:pPr>
    </w:p>
    <w:p w14:paraId="4FC8356F" w14:textId="77777777" w:rsidR="0087337D" w:rsidRPr="0091337F" w:rsidRDefault="00E04FFF">
      <w:pPr>
        <w:spacing w:after="200"/>
        <w:rPr>
          <w:rFonts w:ascii="Argumentum" w:eastAsia="Perpetua" w:hAnsi="Argumentum" w:cs="Tahoma"/>
          <w:color w:val="1F275B" w:themeColor="text2" w:themeShade="BF"/>
          <w:spacing w:val="20"/>
          <w:sz w:val="36"/>
          <w:szCs w:val="32"/>
        </w:rPr>
      </w:pPr>
      <w:r>
        <w:rPr>
          <w:rFonts w:ascii="Argumentum" w:hAnsi="Argumentum"/>
          <w:noProof/>
        </w:rPr>
        <mc:AlternateContent>
          <mc:Choice Requires="wps">
            <w:drawing>
              <wp:anchor distT="45720" distB="45720" distL="114300" distR="114300" simplePos="0" relativeHeight="251654144" behindDoc="0" locked="0" layoutInCell="1" allowOverlap="1" wp14:anchorId="1BB4277D" wp14:editId="695BAF17">
                <wp:simplePos x="0" y="0"/>
                <wp:positionH relativeFrom="column">
                  <wp:posOffset>-43180</wp:posOffset>
                </wp:positionH>
                <wp:positionV relativeFrom="bottomMargin">
                  <wp:posOffset>-1114425</wp:posOffset>
                </wp:positionV>
                <wp:extent cx="5961888" cy="1051560"/>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888" cy="1051560"/>
                        </a:xfrm>
                        <a:prstGeom prst="rect">
                          <a:avLst/>
                        </a:prstGeom>
                        <a:solidFill>
                          <a:srgbClr val="FFFFFF"/>
                        </a:solidFill>
                        <a:ln w="9525">
                          <a:noFill/>
                          <a:miter lim="800000"/>
                          <a:headEnd/>
                          <a:tailEnd/>
                        </a:ln>
                      </wps:spPr>
                      <wps:txbx>
                        <w:txbxContent>
                          <w:p w14:paraId="085F9AE8" w14:textId="77777777" w:rsidR="00A61B87" w:rsidRPr="008D393A" w:rsidRDefault="00A61B87" w:rsidP="00A2551A">
                            <w:pPr>
                              <w:jc w:val="both"/>
                              <w:rPr>
                                <w:rFonts w:ascii="Argumentum Light" w:hAnsi="Argumentum Light" w:hint="eastAsia"/>
                                <w:b/>
                                <w:color w:val="808080" w:themeColor="background1" w:themeShade="80"/>
                                <w:sz w:val="16"/>
                                <w:lang w:val="en-CA"/>
                              </w:rPr>
                            </w:pPr>
                            <w:r>
                              <w:rPr>
                                <w:rFonts w:ascii="Argumentum Light" w:hAnsi="Argumentum Light"/>
                                <w:b/>
                                <w:color w:val="808080" w:themeColor="background1" w:themeShade="80"/>
                                <w:sz w:val="16"/>
                                <w:lang w:val="en-CA"/>
                              </w:rPr>
                              <w:t>Copyright (C) AVI-SPL. All Rights Reserved.</w:t>
                            </w:r>
                          </w:p>
                          <w:p w14:paraId="56C67AFE" w14:textId="77777777" w:rsidR="00A61B87" w:rsidRPr="008D393A" w:rsidRDefault="00A61B87" w:rsidP="00A2551A">
                            <w:pPr>
                              <w:jc w:val="both"/>
                              <w:rPr>
                                <w:rFonts w:ascii="Argumentum Light" w:hAnsi="Argumentum Light" w:hint="eastAsia"/>
                                <w:color w:val="808080" w:themeColor="background1" w:themeShade="80"/>
                                <w:sz w:val="16"/>
                                <w:lang w:val="en-CA"/>
                              </w:rPr>
                            </w:pPr>
                            <w:r>
                              <w:rPr>
                                <w:rFonts w:ascii="Argumentum Light" w:hAnsi="Argumentum Light"/>
                                <w:color w:val="808080" w:themeColor="background1" w:themeShade="80"/>
                                <w:sz w:val="16"/>
                                <w:lang w:val="en-CA"/>
                              </w:rPr>
                              <w:t>The intellectual and technical concepts contained herein are proprietary to AVI-SPL, Inc. and subject to AVI-SPL’s standard software license agreement. These materials may not be copied, reproduced, distributed or disclosed, in whole or in part, in any way without the written permission of an authorized representative of AVI-SPL. All references to AVI-SPL, Inc. shall also be references to AVI-SPL, Inc.’s affiliates.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4277D" id="Text Box 2" o:spid="_x0000_s1037" type="#_x0000_t202" style="position:absolute;margin-left:-3.4pt;margin-top:-87.75pt;width:469.45pt;height:82.8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stroked="f">
                <v:textbox>
                  <w:txbxContent>
                    <w:p w14:paraId="085F9AE8" w14:textId="77777777" w:rsidR="00A61B87" w:rsidRPr="008D393A" w:rsidRDefault="00A61B87" w:rsidP="00A2551A">
                      <w:pPr>
                        <w:jc w:val="both"/>
                        <w:rPr>
                          <w:rFonts w:ascii="Argumentum Light" w:hAnsi="Argumentum Light" w:hint="eastAsia"/>
                          <w:b/>
                          <w:color w:val="808080" w:themeColor="background1" w:themeShade="80"/>
                          <w:sz w:val="16"/>
                          <w:lang w:val="en-CA"/>
                        </w:rPr>
                      </w:pPr>
                      <w:r>
                        <w:rPr>
                          <w:rFonts w:ascii="Argumentum Light" w:hAnsi="Argumentum Light"/>
                          <w:b/>
                          <w:color w:val="808080" w:themeColor="background1" w:themeShade="80"/>
                          <w:sz w:val="16"/>
                          <w:lang w:val="en-CA"/>
                        </w:rPr>
                        <w:t>Copyright (C) AVI-SPL. All Rights Reserved.</w:t>
                      </w:r>
                    </w:p>
                    <w:p w14:paraId="56C67AFE" w14:textId="77777777" w:rsidR="00A61B87" w:rsidRPr="008D393A" w:rsidRDefault="00A61B87" w:rsidP="00A2551A">
                      <w:pPr>
                        <w:jc w:val="both"/>
                        <w:rPr>
                          <w:rFonts w:ascii="Argumentum Light" w:hAnsi="Argumentum Light" w:hint="eastAsia"/>
                          <w:color w:val="808080" w:themeColor="background1" w:themeShade="80"/>
                          <w:sz w:val="16"/>
                          <w:lang w:val="en-CA"/>
                        </w:rPr>
                      </w:pPr>
                      <w:r>
                        <w:rPr>
                          <w:rFonts w:ascii="Argumentum Light" w:hAnsi="Argumentum Light"/>
                          <w:color w:val="808080" w:themeColor="background1" w:themeShade="80"/>
                          <w:sz w:val="16"/>
                          <w:lang w:val="en-CA"/>
                        </w:rPr>
                        <w:t>The intellectual and technical concepts contained herein are proprietary to AVI-SPL, Inc. and subject to AVI-SPL’s standard software license agreement. These materials may not be copied, reproduced, distributed or disclosed, in whole or in part, in any way without the written permission of an authorized representative of AVI-SPL. All references to AVI-SPL, Inc. shall also be references to AVI-SPL, Inc.’s affiliates.</w:t>
                      </w:r>
                    </w:p>
                  </w:txbxContent>
                </v:textbox>
                <w10:wrap anchory="margin"/>
              </v:shape>
            </w:pict>
          </mc:Fallback>
        </mc:AlternateContent>
      </w:r>
      <w:r>
        <w:rPr>
          <w:rFonts w:ascii="Argumentum" w:hAnsi="Argumentum"/>
        </w:rPr>
        <w:br w:type="page"/>
      </w:r>
    </w:p>
    <w:p>
      <w:r>
        <w:t>{{CORPS}}</w:t>
      </w:r>
    </w:p>
    <w:sectPr w:rsidR="008D393A" w:rsidRPr="008D393A" w:rsidSect="00FE451F">
      <w:headerReference w:type="first" r:id="rId48"/>
      <w:footerReference w:type="first" r:id="rId49"/>
      <w:pgSz w:w="12240" w:h="15840" w:code="1"/>
      <w:pgMar w:top="1440" w:right="1440" w:bottom="1440" w:left="1440" w:header="144" w:footer="45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DB0A" w14:textId="77777777" w:rsidR="00A91EF9" w:rsidRPr="0091337F" w:rsidRDefault="00A91EF9" w:rsidP="009F4030">
      <w:pPr>
        <w:spacing w:line="240" w:lineRule="auto"/>
        <w:rPr>
          <w:rFonts w:hint="eastAsia"/>
        </w:rPr>
      </w:pPr>
      <w:r w:rsidRPr="0091337F">
        <w:separator/>
      </w:r>
    </w:p>
  </w:endnote>
  <w:endnote w:type="continuationSeparator" w:id="0">
    <w:p w14:paraId="7448029C" w14:textId="77777777" w:rsidR="00A91EF9" w:rsidRPr="0091337F" w:rsidRDefault="00A91EF9" w:rsidP="009F4030">
      <w:pPr>
        <w:spacing w:line="240" w:lineRule="auto"/>
        <w:rPr>
          <w:rFonts w:hint="eastAsia"/>
        </w:rPr>
      </w:pPr>
      <w:r w:rsidRPr="00913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gumentum">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Argumentum Light">
    <w:altName w:val="Cambria"/>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gumentum Regular">
    <w:altName w:val="Times New Roman"/>
    <w:charset w:val="00"/>
    <w:family w:val="auto"/>
    <w:pitch w:val="variable"/>
    <w:sig w:usb0="00000001" w:usb1="5000205B" w:usb2="00000000" w:usb3="00000000" w:csb0="00000093" w:csb1="00000000"/>
  </w:font>
  <w:font w:name="Argumentum Bold">
    <w:altName w:val="Times New Roman"/>
    <w:charset w:val="00"/>
    <w:family w:val="auto"/>
    <w:pitch w:val="variable"/>
    <w:sig w:usb0="00000001"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66"/>
      <w:gridCol w:w="2295"/>
    </w:tblGrid>
    <w:tr w:rsidR="00A61B87" w:rsidRPr="0091337F" w14:paraId="40393A8B" w14:textId="77777777" w:rsidTr="00340685">
      <w:trPr>
        <w:trHeight w:val="541"/>
      </w:trPr>
      <w:tc>
        <w:tcPr>
          <w:tcW w:w="0" w:type="auto"/>
        </w:tcPr>
        <w:p w14:paraId="283B0545" w14:textId="77777777" w:rsidR="00A61B87" w:rsidRPr="0091337F" w:rsidRDefault="00A61B87">
          <w:pPr>
            <w:pStyle w:val="Pieddepage"/>
            <w:rPr>
              <w:rFonts w:hint="eastAsia"/>
            </w:rPr>
          </w:pPr>
          <w:r w:rsidRPr="0091337F">
            <w:rPr>
              <w:noProof/>
            </w:rPr>
            <w:drawing>
              <wp:inline distT="0" distB="0" distL="0" distR="0" wp14:anchorId="3A3E8279" wp14:editId="0B201BF3">
                <wp:extent cx="468701" cy="45720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G-icon.png"/>
                        <pic:cNvPicPr/>
                      </pic:nvPicPr>
                      <pic:blipFill rotWithShape="1">
                        <a:blip r:embed="rId1">
                          <a:extLst>
                            <a:ext uri="{28A0092B-C50C-407E-A947-70E740481C1C}">
                              <a14:useLocalDpi xmlns:a14="http://schemas.microsoft.com/office/drawing/2010/main" val="0"/>
                            </a:ext>
                          </a:extLst>
                        </a:blip>
                        <a:srcRect r="53875"/>
                        <a:stretch/>
                      </pic:blipFill>
                      <pic:spPr bwMode="auto">
                        <a:xfrm>
                          <a:off x="0" y="0"/>
                          <a:ext cx="468701" cy="457200"/>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ext>
                        </a:extLst>
                      </pic:spPr>
                    </pic:pic>
                  </a:graphicData>
                </a:graphic>
              </wp:inline>
            </w:drawing>
          </w:r>
        </w:p>
      </w:tc>
      <w:tc>
        <w:tcPr>
          <w:tcW w:w="0" w:type="auto"/>
        </w:tcPr>
        <w:p w14:paraId="7B45DF49" w14:textId="77777777" w:rsidR="00A61B87" w:rsidRPr="0091337F" w:rsidRDefault="00A61B87">
          <w:pPr>
            <w:pStyle w:val="Pieddepage"/>
            <w:rPr>
              <w:rFonts w:hint="eastAsia"/>
            </w:rPr>
          </w:pPr>
        </w:p>
        <w:p w14:paraId="4293EEB4" w14:textId="77777777" w:rsidR="00A61B87" w:rsidRPr="0091337F" w:rsidRDefault="00000000">
          <w:pPr>
            <w:pStyle w:val="Pieddepage"/>
            <w:rPr>
              <w:rFonts w:hint="eastAsia"/>
            </w:rPr>
          </w:pPr>
          <w:sdt>
            <w:sdtPr>
              <w:alias w:val="Company"/>
              <w:id w:val="-648589852"/>
              <w:dataBinding w:prefixMappings="xmlns:ns0='http://schemas.openxmlformats.org/officeDocument/2006/extended-properties'" w:xpath="/ns0:Properties[1]/ns0:Company[1]" w:storeItemID="{6668398D-A668-4E3E-A5EB-62B293D839F1}"/>
              <w:text/>
            </w:sdtPr>
            <w:sdtContent>
              <w:r w:rsidR="00A61B87" w:rsidRPr="0091337F">
                <w:t>AVI-SPL</w:t>
              </w:r>
            </w:sdtContent>
          </w:sdt>
          <w:r w:rsidR="00A61B87" w:rsidRPr="0091337F">
            <w:t xml:space="preserve"> | Confidential</w:t>
          </w:r>
        </w:p>
      </w:tc>
    </w:tr>
  </w:tbl>
  <w:p w14:paraId="6E87C773" w14:textId="77777777" w:rsidR="00A61B87" w:rsidRPr="0091337F" w:rsidRDefault="00A61B87">
    <w:pPr>
      <w:pStyle w:val="Pieddepage"/>
      <w:rPr>
        <w:rFonts w:hint="eastAsia"/>
      </w:rPr>
    </w:pPr>
    <w:r w:rsidRPr="0091337F">
      <w:rPr>
        <w:noProof/>
        <w:sz w:val="24"/>
        <w:szCs w:val="24"/>
      </w:rPr>
      <w:drawing>
        <wp:anchor distT="36576" distB="36576" distL="36576" distR="36576" simplePos="0" relativeHeight="251656192" behindDoc="0" locked="0" layoutInCell="1" allowOverlap="1" wp14:anchorId="69DCF165" wp14:editId="5C25B1C4">
          <wp:simplePos x="0" y="0"/>
          <wp:positionH relativeFrom="column">
            <wp:posOffset>-577850</wp:posOffset>
          </wp:positionH>
          <wp:positionV relativeFrom="paragraph">
            <wp:posOffset>23553</wp:posOffset>
          </wp:positionV>
          <wp:extent cx="7696200" cy="165100"/>
          <wp:effectExtent l="0" t="0" r="0" b="6350"/>
          <wp:wrapNone/>
          <wp:docPr id="45" name="Picture 45"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g"/>
                  <pic:cNvPicPr>
                    <a:picLocks noChangeAspect="1" noChangeArrowheads="1"/>
                  </pic:cNvPicPr>
                </pic:nvPicPr>
                <pic:blipFill>
                  <a:blip r:embed="rId2">
                    <a:extLst>
                      <a:ext uri="{28A0092B-C50C-407E-A947-70E740481C1C}">
                        <a14:useLocalDpi xmlns:a14="http://schemas.microsoft.com/office/drawing/2010/main" val="0"/>
                      </a:ext>
                    </a:extLst>
                  </a:blip>
                  <a:srcRect t="97797"/>
                  <a:stretch>
                    <a:fillRect/>
                  </a:stretch>
                </pic:blipFill>
                <pic:spPr bwMode="auto">
                  <a:xfrm>
                    <a:off x="0" y="0"/>
                    <a:ext cx="7696200" cy="1651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284936978"/>
      <w:docPartObj>
        <w:docPartGallery w:val="Page Numbers (Bottom of Page)"/>
        <w:docPartUnique/>
      </w:docPartObj>
    </w:sdtPr>
    <w:sdtEndPr>
      <w:rPr>
        <w:spacing w:val="60"/>
      </w:rPr>
    </w:sdtEndPr>
    <w:sdtContent>
      <w:p w14:paraId="554DD06A" w14:textId="77399EE3" w:rsidR="00A61B87" w:rsidRPr="0091337F" w:rsidRDefault="00A61B87" w:rsidP="001E68FB">
        <w:pPr>
          <w:pStyle w:val="Pieddepage"/>
          <w:pBdr>
            <w:top w:val="single" w:sz="4" w:space="28" w:color="D9D9D9" w:themeColor="background1" w:themeShade="D9"/>
          </w:pBdr>
          <w:spacing w:before="0" w:after="0"/>
          <w:rPr>
            <w:rFonts w:hint="eastAsia"/>
            <w:color w:val="FFFFFF" w:themeColor="background1"/>
          </w:rPr>
        </w:pPr>
        <w:r w:rsidRPr="0091337F">
          <w:rPr>
            <w:noProof/>
            <w:color w:val="FFFFFF" w:themeColor="background1"/>
          </w:rPr>
          <mc:AlternateContent>
            <mc:Choice Requires="wps">
              <w:drawing>
                <wp:anchor distT="0" distB="0" distL="114300" distR="114300" simplePos="0" relativeHeight="251659264" behindDoc="1" locked="0" layoutInCell="1" allowOverlap="1" wp14:anchorId="2D2192A2" wp14:editId="7C030FF0">
                  <wp:simplePos x="0" y="0"/>
                  <wp:positionH relativeFrom="column">
                    <wp:posOffset>-927463</wp:posOffset>
                  </wp:positionH>
                  <wp:positionV relativeFrom="page">
                    <wp:posOffset>9313817</wp:posOffset>
                  </wp:positionV>
                  <wp:extent cx="7893050" cy="851444"/>
                  <wp:effectExtent l="57150" t="19050" r="50800" b="82550"/>
                  <wp:wrapNone/>
                  <wp:docPr id="9" name="Rectangle 9"/>
                  <wp:cNvGraphicFramePr/>
                  <a:graphic xmlns:a="http://schemas.openxmlformats.org/drawingml/2006/main">
                    <a:graphicData uri="http://schemas.microsoft.com/office/word/2010/wordprocessingShape">
                      <wps:wsp>
                        <wps:cNvSpPr/>
                        <wps:spPr>
                          <a:xfrm>
                            <a:off x="0" y="0"/>
                            <a:ext cx="7893050" cy="851444"/>
                          </a:xfrm>
                          <a:prstGeom prst="rect">
                            <a:avLst/>
                          </a:prstGeom>
                          <a:solidFill>
                            <a:srgbClr val="1C4898"/>
                          </a:solid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1ABA3" id="Rectangle 9" o:spid="_x0000_s1026" style="position:absolute;margin-left:-73.05pt;margin-top:733.35pt;width:621.5pt;height:6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" fillcolor="#1c4898" stroked="f">
                  <v:shadow on="t" color="black" opacity="22937f" origin=",.5" offset="0,.63889mm"/>
                  <w10:wrap anchory="page"/>
                </v:rect>
              </w:pict>
            </mc:Fallback>
          </mc:AlternateContent>
        </w:r>
        <w:r w:rsidRPr="0091337F">
          <w:rPr>
            <w:color w:val="FFFFFF" w:themeColor="background1"/>
          </w:rPr>
          <w:t>Copyright © AVI-SPL</w:t>
        </w:r>
        <w:r w:rsidRPr="0091337F">
          <w:rPr>
            <w:color w:val="FFFFFF" w:themeColor="background1"/>
          </w:rPr>
          <w:tab/>
        </w:r>
        <w:r w:rsidRPr="0091337F">
          <w:rPr>
            <w:color w:val="FFFFFF" w:themeColor="background1"/>
          </w:rPr>
          <w:tab/>
        </w:r>
        <w:r w:rsidRPr="0091337F">
          <w:rPr>
            <w:color w:val="FFFFFF" w:themeColor="background1"/>
          </w:rPr>
          <w:fldChar w:fldCharType="begin"/>
        </w:r>
        <w:r w:rsidRPr="0091337F">
          <w:rPr>
            <w:color w:val="FFFFFF" w:themeColor="background1"/>
          </w:rPr>
          <w:instrText xml:space="preserve"> PAGE   \* MERGEFORMAT </w:instrText>
        </w:r>
        <w:r w:rsidRPr="0091337F">
          <w:rPr>
            <w:color w:val="FFFFFF" w:themeColor="background1"/>
          </w:rPr>
          <w:fldChar w:fldCharType="separate"/>
        </w:r>
        <w:r w:rsidRPr="0091337F">
          <w:rPr>
            <w:color w:val="FFFFFF" w:themeColor="background1"/>
          </w:rPr>
          <w:t>8</w:t>
        </w:r>
        <w:r w:rsidRPr="0091337F">
          <w:rPr>
            <w:color w:val="FFFFFF" w:themeColor="background1"/>
          </w:rPr>
          <w:fldChar w:fldCharType="end"/>
        </w:r>
        <w:r w:rsidRPr="0091337F">
          <w:rPr>
            <w:color w:val="FFFFFF" w:themeColor="background1"/>
          </w:rPr>
          <w:t xml:space="preserve"> | </w:t>
        </w:r>
        <w:r w:rsidRPr="0091337F">
          <w:rPr>
            <w:color w:val="FFFFFF" w:themeColor="background1"/>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50F0" w14:textId="77777777" w:rsidR="00A61B87" w:rsidRPr="0091337F" w:rsidRDefault="00A61B87">
    <w:pPr>
      <w:pStyle w:val="Pieddepage"/>
      <w:rPr>
        <w:rFonts w:hint="eastAsia"/>
      </w:rPr>
    </w:pPr>
    <w:r w:rsidRPr="0091337F">
      <w:rPr>
        <w:noProof/>
        <w:color w:val="FFFFFF" w:themeColor="background1"/>
      </w:rPr>
      <mc:AlternateContent>
        <mc:Choice Requires="wps">
          <w:drawing>
            <wp:anchor distT="0" distB="0" distL="114300" distR="114300" simplePos="0" relativeHeight="251666432" behindDoc="1" locked="0" layoutInCell="1" allowOverlap="1" wp14:anchorId="1C876825" wp14:editId="11B313F5">
              <wp:simplePos x="0" y="0"/>
              <wp:positionH relativeFrom="column">
                <wp:posOffset>7145020</wp:posOffset>
              </wp:positionH>
              <wp:positionV relativeFrom="paragraph">
                <wp:posOffset>56325</wp:posOffset>
              </wp:positionV>
              <wp:extent cx="7893050" cy="694690"/>
              <wp:effectExtent l="57150" t="19050" r="50800" b="67310"/>
              <wp:wrapNone/>
              <wp:docPr id="50" name="Rectangle 50"/>
              <wp:cNvGraphicFramePr/>
              <a:graphic xmlns:a="http://schemas.openxmlformats.org/drawingml/2006/main">
                <a:graphicData uri="http://schemas.microsoft.com/office/word/2010/wordprocessingShape">
                  <wps:wsp>
                    <wps:cNvSpPr/>
                    <wps:spPr>
                      <a:xfrm>
                        <a:off x="0" y="0"/>
                        <a:ext cx="7893050" cy="694690"/>
                      </a:xfrm>
                      <a:prstGeom prst="rect">
                        <a:avLst/>
                      </a:prstGeom>
                      <a:solidFill>
                        <a:srgbClr val="1C4898"/>
                      </a:solid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8C8C4" id="Rectangle 50" o:spid="_x0000_s1026" style="position:absolute;margin-left:562.6pt;margin-top:4.45pt;width:621.5pt;height:54.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" fillcolor="#1c4898" stroked="f">
              <v:shadow on="t" color="black" opacity="22937f" origin=",.5" offset="0,.63889mm"/>
            </v:rect>
          </w:pict>
        </mc:Fallback>
      </mc:AlternateContent>
    </w:r>
    <w:r w:rsidRPr="0091337F">
      <w:rPr>
        <w:noProof/>
        <w:color w:val="FFFFFF" w:themeColor="background1"/>
      </w:rPr>
      <mc:AlternateContent>
        <mc:Choice Requires="wps">
          <w:drawing>
            <wp:anchor distT="0" distB="0" distL="114300" distR="114300" simplePos="0" relativeHeight="251664384" behindDoc="1" locked="0" layoutInCell="1" allowOverlap="1" wp14:anchorId="1E11608B" wp14:editId="1BB1735D">
              <wp:simplePos x="0" y="0"/>
              <wp:positionH relativeFrom="column">
                <wp:posOffset>7145020</wp:posOffset>
              </wp:positionH>
              <wp:positionV relativeFrom="paragraph">
                <wp:posOffset>-142430</wp:posOffset>
              </wp:positionV>
              <wp:extent cx="7893050" cy="694690"/>
              <wp:effectExtent l="57150" t="19050" r="50800" b="67310"/>
              <wp:wrapNone/>
              <wp:docPr id="43" name="Rectangle 43"/>
              <wp:cNvGraphicFramePr/>
              <a:graphic xmlns:a="http://schemas.openxmlformats.org/drawingml/2006/main">
                <a:graphicData uri="http://schemas.microsoft.com/office/word/2010/wordprocessingShape">
                  <wps:wsp>
                    <wps:cNvSpPr/>
                    <wps:spPr>
                      <a:xfrm>
                        <a:off x="0" y="0"/>
                        <a:ext cx="7893050" cy="694690"/>
                      </a:xfrm>
                      <a:prstGeom prst="rect">
                        <a:avLst/>
                      </a:prstGeom>
                      <a:solidFill>
                        <a:srgbClr val="1C4898"/>
                      </a:solid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5071C" id="Rectangle 43" o:spid="_x0000_s1026" style="position:absolute;margin-left:562.6pt;margin-top:-11.2pt;width:621.5pt;height:54.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" fillcolor="#1c4898" stroked="f">
              <v:shadow on="t" color="black" opacity="22937f" origin=",.5" offset="0,.63889mm"/>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DCC2" w14:textId="77777777" w:rsidR="00A61B87" w:rsidRPr="0091337F" w:rsidRDefault="00A61B87" w:rsidP="00FD28CE">
    <w:pPr>
      <w:pStyle w:val="Pieddepage"/>
      <w:pBdr>
        <w:top w:val="single" w:sz="4" w:space="28" w:color="D9D9D9" w:themeColor="background1" w:themeShade="D9"/>
      </w:pBdr>
      <w:jc w:val="center"/>
      <w:rPr>
        <w:rFonts w:hint="eastAsia"/>
        <w:color w:val="FFFFFF" w:themeColor="background1"/>
      </w:rPr>
    </w:pPr>
    <w:r w:rsidRPr="0091337F">
      <w:rPr>
        <w:noProof/>
        <w:color w:val="FFFFFF" w:themeColor="background1"/>
      </w:rPr>
      <mc:AlternateContent>
        <mc:Choice Requires="wps">
          <w:drawing>
            <wp:anchor distT="0" distB="0" distL="114300" distR="114300" simplePos="0" relativeHeight="251668480" behindDoc="1" locked="0" layoutInCell="1" allowOverlap="1" wp14:anchorId="4D696A49" wp14:editId="601F4B9C">
              <wp:simplePos x="0" y="0"/>
              <wp:positionH relativeFrom="column">
                <wp:posOffset>-952500</wp:posOffset>
              </wp:positionH>
              <wp:positionV relativeFrom="paragraph">
                <wp:posOffset>183515</wp:posOffset>
              </wp:positionV>
              <wp:extent cx="7614285" cy="806450"/>
              <wp:effectExtent l="50800" t="25400" r="56515" b="82550"/>
              <wp:wrapNone/>
              <wp:docPr id="51" name="Rectangle 51"/>
              <wp:cNvGraphicFramePr/>
              <a:graphic xmlns:a="http://schemas.openxmlformats.org/drawingml/2006/main">
                <a:graphicData uri="http://schemas.microsoft.com/office/word/2010/wordprocessingShape">
                  <wps:wsp>
                    <wps:cNvSpPr/>
                    <wps:spPr>
                      <a:xfrm>
                        <a:off x="0" y="0"/>
                        <a:ext cx="7614285" cy="806450"/>
                      </a:xfrm>
                      <a:prstGeom prst="rect">
                        <a:avLst/>
                      </a:prstGeom>
                      <a:solidFill>
                        <a:srgbClr val="1C4898"/>
                      </a:solid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CE791" id="Rectangle 51" o:spid="_x0000_s1026" style="position:absolute;margin-left:-75pt;margin-top:14.45pt;width:599.55pt;height: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" fillcolor="#1c4898" stroked="f">
              <v:shadow on="t" color="black" opacity="22937f" origin=",.5" offset="0,.63889mm"/>
            </v:rect>
          </w:pict>
        </mc:Fallback>
      </mc:AlternateContent>
    </w:r>
    <w:r w:rsidRPr="0091337F">
      <w:rPr>
        <w:color w:val="FFFFFF" w:themeColor="background1"/>
      </w:rPr>
      <w:t>Copyright © AVI-SPL</w:t>
    </w:r>
    <w:r w:rsidRPr="0091337F">
      <w:rPr>
        <w:color w:val="FFFFFF" w:themeColor="background1"/>
      </w:rPr>
      <w:tab/>
    </w:r>
    <w:r w:rsidRPr="0091337F">
      <w:rPr>
        <w:color w:val="FFFFFF" w:themeColor="background1"/>
      </w:rPr>
      <w:tab/>
    </w:r>
    <w:r w:rsidRPr="0091337F">
      <w:rPr>
        <w:color w:val="FFFFFF" w:themeColor="background1"/>
      </w:rPr>
      <w:fldChar w:fldCharType="begin"/>
    </w:r>
    <w:r w:rsidRPr="0091337F">
      <w:rPr>
        <w:color w:val="FFFFFF" w:themeColor="background1"/>
      </w:rPr>
      <w:instrText xml:space="preserve"> PAGE   \* MERGEFORMAT </w:instrText>
    </w:r>
    <w:r w:rsidRPr="0091337F">
      <w:rPr>
        <w:color w:val="FFFFFF" w:themeColor="background1"/>
      </w:rPr>
      <w:fldChar w:fldCharType="separate"/>
    </w:r>
    <w:r w:rsidRPr="0091337F">
      <w:rPr>
        <w:color w:val="FFFFFF" w:themeColor="background1"/>
      </w:rPr>
      <w:t>2</w:t>
    </w:r>
    <w:r w:rsidRPr="0091337F">
      <w:rPr>
        <w:color w:val="FFFFFF" w:themeColor="background1"/>
      </w:rPr>
      <w:fldChar w:fldCharType="end"/>
    </w:r>
    <w:r w:rsidRPr="0091337F">
      <w:rPr>
        <w:color w:val="FFFFFF" w:themeColor="background1"/>
      </w:rPr>
      <w:t xml:space="preserve"> | </w:t>
    </w:r>
    <w:r w:rsidRPr="0091337F">
      <w:rPr>
        <w:color w:val="FFFFFF" w:themeColor="background1"/>
        <w:spacing w:val="60"/>
      </w:rPr>
      <w:t>Page</w:t>
    </w:r>
  </w:p>
  <w:p w14:paraId="5F5DBD7D" w14:textId="77777777" w:rsidR="00A61B87" w:rsidRPr="0091337F" w:rsidRDefault="00A61B87" w:rsidP="00FD28CE">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6C902" w14:textId="77777777" w:rsidR="00A91EF9" w:rsidRPr="0091337F" w:rsidRDefault="00A91EF9" w:rsidP="009F4030">
      <w:pPr>
        <w:spacing w:line="240" w:lineRule="auto"/>
        <w:rPr>
          <w:rFonts w:hint="eastAsia"/>
        </w:rPr>
      </w:pPr>
      <w:r w:rsidRPr="0091337F">
        <w:separator/>
      </w:r>
    </w:p>
  </w:footnote>
  <w:footnote w:type="continuationSeparator" w:id="0">
    <w:p w14:paraId="6F1E0C83" w14:textId="77777777" w:rsidR="00A91EF9" w:rsidRPr="0091337F" w:rsidRDefault="00A91EF9" w:rsidP="009F4030">
      <w:pPr>
        <w:spacing w:line="240" w:lineRule="auto"/>
        <w:rPr>
          <w:rFonts w:hint="eastAsia"/>
        </w:rPr>
      </w:pPr>
      <w:r w:rsidRPr="0091337F">
        <w:continuationSeparator/>
      </w:r>
    </w:p>
  </w:footnote>
  <w:footnote w:id="1">
    <w:p w14:paraId="2F60C56E" w14:textId="09F08461" w:rsidR="00943BB3" w:rsidRPr="00943BB3" w:rsidRDefault="00943BB3">
      <w:pPr>
        <w:pStyle w:val="Notedebasdepage"/>
        <w:rPr>
          <w:rFonts w:hint="eastAsia"/>
        </w:rPr>
      </w:pPr>
      <w:r>
        <w:rPr>
          <w:rStyle w:val="Appelnotedebasdep"/>
        </w:rPr>
        <w:footnoteRef/>
      </w:r>
      <w:r>
        <w:t xml:space="preserve"> </w:t>
      </w:r>
      <w:r w:rsidRPr="00943BB3">
        <w:t>Installer comme 3e caméra pour a</w:t>
      </w:r>
      <w:r>
        <w:t>fficher les gens de la zone supplémentaire.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4B0F" w14:textId="6F66A67A" w:rsidR="00A61B87" w:rsidRPr="0091337F" w:rsidRDefault="00A61B87">
    <w:pPr>
      <w:pStyle w:val="En-tte"/>
    </w:pPr>
    <w:r w:rsidRPr="0091337F">
      <w:rPr>
        <w:noProof/>
        <w:sz w:val="24"/>
        <w:szCs w:val="24"/>
      </w:rPr>
      <w:drawing>
        <wp:anchor distT="36576" distB="36576" distL="36576" distR="36576" simplePos="0" relativeHeight="251653120" behindDoc="0" locked="0" layoutInCell="1" allowOverlap="1" wp14:anchorId="7E0C9497" wp14:editId="43AD51BA">
          <wp:simplePos x="0" y="0"/>
          <wp:positionH relativeFrom="column">
            <wp:posOffset>-577850</wp:posOffset>
          </wp:positionH>
          <wp:positionV relativeFrom="paragraph">
            <wp:posOffset>-367030</wp:posOffset>
          </wp:positionV>
          <wp:extent cx="7696200" cy="171450"/>
          <wp:effectExtent l="0" t="0" r="0" b="0"/>
          <wp:wrapNone/>
          <wp:docPr id="41" name="Picture 41"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g"/>
                  <pic:cNvPicPr>
                    <a:picLocks noChangeAspect="1" noChangeArrowheads="1"/>
                  </pic:cNvPicPr>
                </pic:nvPicPr>
                <pic:blipFill>
                  <a:blip r:embed="rId1">
                    <a:extLst>
                      <a:ext uri="{28A0092B-C50C-407E-A947-70E740481C1C}">
                        <a14:useLocalDpi xmlns:a14="http://schemas.microsoft.com/office/drawing/2010/main" val="0"/>
                      </a:ext>
                    </a:extLst>
                  </a:blip>
                  <a:srcRect b="97659"/>
                  <a:stretch>
                    <a:fillRect/>
                  </a:stretch>
                </pic:blipFill>
                <pic:spPr bwMode="auto">
                  <a:xfrm>
                    <a:off x="0" y="0"/>
                    <a:ext cx="7724704" cy="172085"/>
                  </a:xfrm>
                  <a:prstGeom prst="rect">
                    <a:avLst/>
                  </a:prstGeom>
                  <a:noFill/>
                  <a:ln>
                    <a:noFill/>
                  </a:ln>
                  <a:effectLst/>
                </pic:spPr>
              </pic:pic>
            </a:graphicData>
          </a:graphic>
          <wp14:sizeRelH relativeFrom="page">
            <wp14:pctWidth>0</wp14:pctWidth>
          </wp14:sizeRelH>
          <wp14:sizeRelV relativeFrom="page">
            <wp14:pctHeight>0</wp14:pctHeight>
          </wp14:sizeRelV>
        </wp:anchor>
      </w:drawing>
    </w:r>
    <w:sdt>
      <w:sdtPr>
        <w:rPr>
          <w:rFonts w:ascii="Tahoma" w:eastAsiaTheme="majorEastAsia" w:hAnsi="Tahoma" w:cs="Tahoma"/>
          <w:sz w:val="28"/>
          <w:szCs w:val="28"/>
        </w:rPr>
        <w:alias w:val="Title"/>
        <w:id w:val="911898740"/>
        <w:dataBinding w:prefixMappings="xmlns:ns0='http://schemas.openxmlformats.org/package/2006/metadata/core-properties' xmlns:ns1='http://purl.org/dc/elements/1.1/'" w:xpath="/ns0:coreProperties[1]/ns1:title[1]" w:storeItemID="{6C3C8BC8-F283-45AE-878A-BAB7291924A1}"/>
        <w:text/>
      </w:sdtPr>
      <w:sdtContent>
        <w:r w:rsidR="00674A0B">
          <w:rPr>
            <w:rFonts w:ascii="Tahoma" w:eastAsiaTheme="majorEastAsia" w:hAnsi="Tahoma" w:cs="Tahoma"/>
            <w:sz w:val="28"/>
            <w:szCs w:val="28"/>
          </w:rPr>
          <w:t>{{CLIENT}} - {{SALLE}}</w:t>
        </w:r>
      </w:sdtContent>
    </w:sdt>
    <w:r w:rsidRPr="0091337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5EF2" w14:textId="4A5EFA80" w:rsidR="00A61B87" w:rsidRPr="0091337F" w:rsidRDefault="00C11358" w:rsidP="0030628F">
    <w:pPr>
      <w:pStyle w:val="En-tte"/>
      <w:rPr>
        <w:color w:val="16488D"/>
      </w:rPr>
    </w:pPr>
    <w:r w:rsidRPr="0091337F">
      <w:rPr>
        <w:noProof/>
      </w:rPr>
      <w:drawing>
        <wp:anchor distT="0" distB="0" distL="114300" distR="114300" simplePos="0" relativeHeight="251670528" behindDoc="0" locked="0" layoutInCell="1" allowOverlap="1" wp14:anchorId="2B0550BB" wp14:editId="277896F7">
          <wp:simplePos x="0" y="0"/>
          <wp:positionH relativeFrom="column">
            <wp:posOffset>4743450</wp:posOffset>
          </wp:positionH>
          <wp:positionV relativeFrom="paragraph">
            <wp:posOffset>161290</wp:posOffset>
          </wp:positionV>
          <wp:extent cx="1510758" cy="25406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
                  <a:srcRect/>
                  <a:stretch/>
                </pic:blipFill>
                <pic:spPr>
                  <a:xfrm>
                    <a:off x="0" y="0"/>
                    <a:ext cx="1510758" cy="254068"/>
                  </a:xfrm>
                  <a:prstGeom prst="rect">
                    <a:avLst/>
                  </a:prstGeom>
                </pic:spPr>
              </pic:pic>
            </a:graphicData>
          </a:graphic>
          <wp14:sizeRelH relativeFrom="margin">
            <wp14:pctWidth>0</wp14:pctWidth>
          </wp14:sizeRelH>
          <wp14:sizeRelV relativeFrom="margin">
            <wp14:pctHeight>0</wp14:pctHeight>
          </wp14:sizeRelV>
        </wp:anchor>
      </w:drawing>
    </w:r>
    <w:r w:rsidRPr="0091337F">
      <w:rPr>
        <w:rStyle w:val="Sous-titreCar"/>
        <w:rFonts w:asciiTheme="minorHAnsi" w:hAnsiTheme="minorHAnsi"/>
        <w:color w:val="808080" w:themeColor="background1" w:themeShade="80"/>
        <w:sz w:val="24"/>
      </w:rPr>
      <w:t>{{CLIENT}} – {{TYPE_DE_SALLE}}</w:t>
    </w:r>
    <w:r w:rsidR="00A61B87" w:rsidRPr="0091337F">
      <w:rPr>
        <w:color w:val="16488D"/>
        <w:sz w:val="16"/>
      </w:rPr>
      <w:t xml:space="preserve"> </w:t>
    </w:r>
    <w:r w:rsidR="00A61B87" w:rsidRPr="0091337F">
      <w:rPr>
        <w:color w:val="16488D"/>
        <w:sz w:val="16"/>
      </w:rPr>
      <w:tab/>
    </w:r>
    <w:r w:rsidR="00A61B87" w:rsidRPr="0091337F">
      <w:rPr>
        <w:color w:val="16488D"/>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ED0F" w14:textId="7191D53B" w:rsidR="00A61B87" w:rsidRPr="0091337F" w:rsidRDefault="00A61B87" w:rsidP="007614AF">
    <w:pPr>
      <w:pStyle w:val="Sous-titre"/>
      <w:rPr>
        <w:rFonts w:hint="eastAsia"/>
      </w:rPr>
    </w:pPr>
    <w:r w:rsidRPr="0091337F">
      <w:rPr>
        <w:noProof/>
      </w:rPr>
      <w:drawing>
        <wp:anchor distT="0" distB="0" distL="114300" distR="114300" simplePos="0" relativeHeight="251662336" behindDoc="0" locked="0" layoutInCell="1" allowOverlap="1" wp14:anchorId="01A3797A" wp14:editId="7777E3C1">
          <wp:simplePos x="0" y="0"/>
          <wp:positionH relativeFrom="column">
            <wp:posOffset>4471035</wp:posOffset>
          </wp:positionH>
          <wp:positionV relativeFrom="paragraph">
            <wp:posOffset>151221</wp:posOffset>
          </wp:positionV>
          <wp:extent cx="1143000" cy="1905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avispl COLOR logo no tag_R 120x20.png"/>
                  <pic:cNvPicPr/>
                </pic:nvPicPr>
                <pic:blipFill>
                  <a:blip r:embed="rId1">
                    <a:extLst>
                      <a:ext uri="{28A0092B-C50C-407E-A947-70E740481C1C}">
                        <a14:useLocalDpi xmlns:a14="http://schemas.microsoft.com/office/drawing/2010/main" val="0"/>
                      </a:ext>
                    </a:extLst>
                  </a:blip>
                  <a:stretch>
                    <a:fillRect/>
                  </a:stretch>
                </pic:blipFill>
                <pic:spPr>
                  <a:xfrm>
                    <a:off x="0" y="0"/>
                    <a:ext cx="1143000" cy="190500"/>
                  </a:xfrm>
                  <a:prstGeom prst="rect">
                    <a:avLst/>
                  </a:prstGeom>
                </pic:spPr>
              </pic:pic>
            </a:graphicData>
          </a:graphic>
          <wp14:sizeRelH relativeFrom="page">
            <wp14:pctWidth>0</wp14:pctWidth>
          </wp14:sizeRelH>
          <wp14:sizeRelV relativeFrom="page">
            <wp14:pctHeight>0</wp14:pctHeight>
          </wp14:sizeRelV>
        </wp:anchor>
      </w:drawing>
    </w:r>
    <w:sdt>
      <w:sdtPr>
        <w:rPr>
          <w:color w:val="2A357B" w:themeColor="text2"/>
        </w:rPr>
        <w:alias w:val="Title"/>
        <w:id w:val="2101217896"/>
        <w:dataBinding w:prefixMappings="xmlns:ns0='http://schemas.openxmlformats.org/package/2006/metadata/core-properties' xmlns:ns1='http://purl.org/dc/elements/1.1/'" w:xpath="/ns0:coreProperties[1]/ns1:title[1]" w:storeItemID="{6C3C8BC8-F283-45AE-878A-BAB7291924A1}"/>
        <w:text/>
      </w:sdtPr>
      <w:sdtContent>
        <w:r w:rsidR="00674A0B">
          <w:rPr>
            <w:color w:val="2A357B" w:themeColor="text2"/>
          </w:rPr>
          <w:t>{{CLIENT}} - {{SALLE}}</w:t>
        </w:r>
      </w:sdtContent>
    </w:sdt>
    <w:r w:rsidRPr="0091337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D9D"/>
    <w:multiLevelType w:val="hybridMultilevel"/>
    <w:tmpl w:val="8F2C0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746F1D"/>
    <w:multiLevelType w:val="hybridMultilevel"/>
    <w:tmpl w:val="F9B8BB3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C4511C"/>
    <w:multiLevelType w:val="hybridMultilevel"/>
    <w:tmpl w:val="B63226C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E1E3AC3"/>
    <w:multiLevelType w:val="hybridMultilevel"/>
    <w:tmpl w:val="124428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2F0470A"/>
    <w:multiLevelType w:val="hybridMultilevel"/>
    <w:tmpl w:val="3A0079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BAB3041"/>
    <w:multiLevelType w:val="hybridMultilevel"/>
    <w:tmpl w:val="AFA26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CE3488"/>
    <w:multiLevelType w:val="hybridMultilevel"/>
    <w:tmpl w:val="2A6E0E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2A7165C"/>
    <w:multiLevelType w:val="hybridMultilevel"/>
    <w:tmpl w:val="036CAFAE"/>
    <w:lvl w:ilvl="0" w:tplc="0409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8" w15:restartNumberingAfterBreak="0">
    <w:nsid w:val="24C25EBD"/>
    <w:multiLevelType w:val="hybridMultilevel"/>
    <w:tmpl w:val="870A27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74529C6"/>
    <w:multiLevelType w:val="hybridMultilevel"/>
    <w:tmpl w:val="9B0C8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7FB73EE"/>
    <w:multiLevelType w:val="hybridMultilevel"/>
    <w:tmpl w:val="731A0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3234E0"/>
    <w:multiLevelType w:val="hybridMultilevel"/>
    <w:tmpl w:val="876E09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AA81D8E"/>
    <w:multiLevelType w:val="hybridMultilevel"/>
    <w:tmpl w:val="2FA8B2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DF84ADB"/>
    <w:multiLevelType w:val="hybridMultilevel"/>
    <w:tmpl w:val="E8A492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2396FA1"/>
    <w:multiLevelType w:val="hybridMultilevel"/>
    <w:tmpl w:val="6284F0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37135EA"/>
    <w:multiLevelType w:val="hybridMultilevel"/>
    <w:tmpl w:val="18D043A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3AC26058"/>
    <w:multiLevelType w:val="hybridMultilevel"/>
    <w:tmpl w:val="5956C92E"/>
    <w:lvl w:ilvl="0" w:tplc="0C0C0001">
      <w:start w:val="1"/>
      <w:numFmt w:val="bullet"/>
      <w:lvlText w:val=""/>
      <w:lvlJc w:val="left"/>
      <w:pPr>
        <w:ind w:left="936" w:hanging="360"/>
      </w:pPr>
      <w:rPr>
        <w:rFonts w:ascii="Symbol" w:hAnsi="Symbol" w:hint="default"/>
      </w:r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7" w15:restartNumberingAfterBreak="0">
    <w:nsid w:val="3C3C1A3C"/>
    <w:multiLevelType w:val="hybridMultilevel"/>
    <w:tmpl w:val="38D48E2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E6F6DDF"/>
    <w:multiLevelType w:val="hybridMultilevel"/>
    <w:tmpl w:val="82EACA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04D08A1"/>
    <w:multiLevelType w:val="hybridMultilevel"/>
    <w:tmpl w:val="6D1AFC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66A10D6"/>
    <w:multiLevelType w:val="hybridMultilevel"/>
    <w:tmpl w:val="0B5638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7514102"/>
    <w:multiLevelType w:val="hybridMultilevel"/>
    <w:tmpl w:val="731A0812"/>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9AE615E"/>
    <w:multiLevelType w:val="hybridMultilevel"/>
    <w:tmpl w:val="5D56155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ACE11AB"/>
    <w:multiLevelType w:val="hybridMultilevel"/>
    <w:tmpl w:val="DB469ED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1B71D51"/>
    <w:multiLevelType w:val="hybridMultilevel"/>
    <w:tmpl w:val="20A81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C42406"/>
    <w:multiLevelType w:val="hybridMultilevel"/>
    <w:tmpl w:val="8620F2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2002110"/>
    <w:multiLevelType w:val="hybridMultilevel"/>
    <w:tmpl w:val="1556DC8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548E2220"/>
    <w:multiLevelType w:val="hybridMultilevel"/>
    <w:tmpl w:val="A58674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79249C3"/>
    <w:multiLevelType w:val="hybridMultilevel"/>
    <w:tmpl w:val="245AF0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C9B5F77"/>
    <w:multiLevelType w:val="hybridMultilevel"/>
    <w:tmpl w:val="731A0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911B1B"/>
    <w:multiLevelType w:val="hybridMultilevel"/>
    <w:tmpl w:val="731A0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C54759"/>
    <w:multiLevelType w:val="hybridMultilevel"/>
    <w:tmpl w:val="731A0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D003FA"/>
    <w:multiLevelType w:val="hybridMultilevel"/>
    <w:tmpl w:val="960A64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7462CC2"/>
    <w:multiLevelType w:val="hybridMultilevel"/>
    <w:tmpl w:val="731A0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1C34AE"/>
    <w:multiLevelType w:val="hybridMultilevel"/>
    <w:tmpl w:val="65528D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0622B7A"/>
    <w:multiLevelType w:val="hybridMultilevel"/>
    <w:tmpl w:val="20A81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B96416"/>
    <w:multiLevelType w:val="hybridMultilevel"/>
    <w:tmpl w:val="C4B8410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7" w15:restartNumberingAfterBreak="0">
    <w:nsid w:val="757D0629"/>
    <w:multiLevelType w:val="hybridMultilevel"/>
    <w:tmpl w:val="1B68C3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77153121"/>
    <w:multiLevelType w:val="hybridMultilevel"/>
    <w:tmpl w:val="02F25D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775271C"/>
    <w:multiLevelType w:val="hybridMultilevel"/>
    <w:tmpl w:val="731A0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E77D3"/>
    <w:multiLevelType w:val="hybridMultilevel"/>
    <w:tmpl w:val="90A0AEC6"/>
    <w:lvl w:ilvl="0" w:tplc="10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9F45C0C"/>
    <w:multiLevelType w:val="hybridMultilevel"/>
    <w:tmpl w:val="20A8162E"/>
    <w:lvl w:ilvl="0" w:tplc="04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2" w15:restartNumberingAfterBreak="0">
    <w:nsid w:val="7B27506E"/>
    <w:multiLevelType w:val="hybridMultilevel"/>
    <w:tmpl w:val="B97673DA"/>
    <w:lvl w:ilvl="0" w:tplc="0C0C0019">
      <w:start w:val="1"/>
      <w:numFmt w:val="lowerLetter"/>
      <w:lvlText w:val="%1."/>
      <w:lvlJc w:val="left"/>
      <w:pPr>
        <w:ind w:left="936" w:hanging="360"/>
      </w:pPr>
    </w:lvl>
    <w:lvl w:ilvl="1" w:tplc="0C0C0019" w:tentative="1">
      <w:start w:val="1"/>
      <w:numFmt w:val="lowerLetter"/>
      <w:lvlText w:val="%2."/>
      <w:lvlJc w:val="left"/>
      <w:pPr>
        <w:ind w:left="1656" w:hanging="360"/>
      </w:pPr>
    </w:lvl>
    <w:lvl w:ilvl="2" w:tplc="0C0C001B" w:tentative="1">
      <w:start w:val="1"/>
      <w:numFmt w:val="lowerRoman"/>
      <w:lvlText w:val="%3."/>
      <w:lvlJc w:val="right"/>
      <w:pPr>
        <w:ind w:left="2376" w:hanging="180"/>
      </w:pPr>
    </w:lvl>
    <w:lvl w:ilvl="3" w:tplc="0C0C000F" w:tentative="1">
      <w:start w:val="1"/>
      <w:numFmt w:val="decimal"/>
      <w:lvlText w:val="%4."/>
      <w:lvlJc w:val="left"/>
      <w:pPr>
        <w:ind w:left="3096" w:hanging="360"/>
      </w:pPr>
    </w:lvl>
    <w:lvl w:ilvl="4" w:tplc="0C0C0019" w:tentative="1">
      <w:start w:val="1"/>
      <w:numFmt w:val="lowerLetter"/>
      <w:lvlText w:val="%5."/>
      <w:lvlJc w:val="left"/>
      <w:pPr>
        <w:ind w:left="3816" w:hanging="360"/>
      </w:pPr>
    </w:lvl>
    <w:lvl w:ilvl="5" w:tplc="0C0C001B" w:tentative="1">
      <w:start w:val="1"/>
      <w:numFmt w:val="lowerRoman"/>
      <w:lvlText w:val="%6."/>
      <w:lvlJc w:val="right"/>
      <w:pPr>
        <w:ind w:left="4536" w:hanging="180"/>
      </w:pPr>
    </w:lvl>
    <w:lvl w:ilvl="6" w:tplc="0C0C000F" w:tentative="1">
      <w:start w:val="1"/>
      <w:numFmt w:val="decimal"/>
      <w:lvlText w:val="%7."/>
      <w:lvlJc w:val="left"/>
      <w:pPr>
        <w:ind w:left="5256" w:hanging="360"/>
      </w:pPr>
    </w:lvl>
    <w:lvl w:ilvl="7" w:tplc="0C0C0019" w:tentative="1">
      <w:start w:val="1"/>
      <w:numFmt w:val="lowerLetter"/>
      <w:lvlText w:val="%8."/>
      <w:lvlJc w:val="left"/>
      <w:pPr>
        <w:ind w:left="5976" w:hanging="360"/>
      </w:pPr>
    </w:lvl>
    <w:lvl w:ilvl="8" w:tplc="0C0C001B" w:tentative="1">
      <w:start w:val="1"/>
      <w:numFmt w:val="lowerRoman"/>
      <w:lvlText w:val="%9."/>
      <w:lvlJc w:val="right"/>
      <w:pPr>
        <w:ind w:left="6696" w:hanging="180"/>
      </w:pPr>
    </w:lvl>
  </w:abstractNum>
  <w:abstractNum w:abstractNumId="43" w15:restartNumberingAfterBreak="0">
    <w:nsid w:val="7B390EF7"/>
    <w:multiLevelType w:val="hybridMultilevel"/>
    <w:tmpl w:val="8FBA6E36"/>
    <w:lvl w:ilvl="0" w:tplc="04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172116">
    <w:abstractNumId w:val="19"/>
  </w:num>
  <w:num w:numId="2" w16cid:durableId="376203064">
    <w:abstractNumId w:val="13"/>
  </w:num>
  <w:num w:numId="3" w16cid:durableId="1082142775">
    <w:abstractNumId w:val="34"/>
  </w:num>
  <w:num w:numId="4" w16cid:durableId="1741903977">
    <w:abstractNumId w:val="3"/>
  </w:num>
  <w:num w:numId="5" w16cid:durableId="1806461338">
    <w:abstractNumId w:val="37"/>
  </w:num>
  <w:num w:numId="6" w16cid:durableId="1692805313">
    <w:abstractNumId w:val="8"/>
  </w:num>
  <w:num w:numId="7" w16cid:durableId="568417971">
    <w:abstractNumId w:val="22"/>
  </w:num>
  <w:num w:numId="8" w16cid:durableId="1242369021">
    <w:abstractNumId w:val="12"/>
  </w:num>
  <w:num w:numId="9" w16cid:durableId="1281377088">
    <w:abstractNumId w:val="17"/>
  </w:num>
  <w:num w:numId="10" w16cid:durableId="517162817">
    <w:abstractNumId w:val="20"/>
  </w:num>
  <w:num w:numId="11" w16cid:durableId="544486396">
    <w:abstractNumId w:val="38"/>
  </w:num>
  <w:num w:numId="12" w16cid:durableId="2122332747">
    <w:abstractNumId w:val="6"/>
  </w:num>
  <w:num w:numId="13" w16cid:durableId="421417312">
    <w:abstractNumId w:val="4"/>
  </w:num>
  <w:num w:numId="14" w16cid:durableId="194123068">
    <w:abstractNumId w:val="26"/>
  </w:num>
  <w:num w:numId="15" w16cid:durableId="13270924">
    <w:abstractNumId w:val="42"/>
  </w:num>
  <w:num w:numId="16" w16cid:durableId="1831797797">
    <w:abstractNumId w:val="16"/>
  </w:num>
  <w:num w:numId="17" w16cid:durableId="329675596">
    <w:abstractNumId w:val="36"/>
  </w:num>
  <w:num w:numId="18" w16cid:durableId="2048527779">
    <w:abstractNumId w:val="27"/>
  </w:num>
  <w:num w:numId="19" w16cid:durableId="97600801">
    <w:abstractNumId w:val="18"/>
  </w:num>
  <w:num w:numId="20" w16cid:durableId="251742994">
    <w:abstractNumId w:val="21"/>
  </w:num>
  <w:num w:numId="21" w16cid:durableId="964584842">
    <w:abstractNumId w:val="15"/>
  </w:num>
  <w:num w:numId="22" w16cid:durableId="691341057">
    <w:abstractNumId w:val="29"/>
  </w:num>
  <w:num w:numId="23" w16cid:durableId="1019740731">
    <w:abstractNumId w:val="23"/>
  </w:num>
  <w:num w:numId="24" w16cid:durableId="780803273">
    <w:abstractNumId w:val="1"/>
  </w:num>
  <w:num w:numId="25" w16cid:durableId="296375088">
    <w:abstractNumId w:val="9"/>
  </w:num>
  <w:num w:numId="26" w16cid:durableId="335160180">
    <w:abstractNumId w:val="28"/>
  </w:num>
  <w:num w:numId="27" w16cid:durableId="2143569749">
    <w:abstractNumId w:val="25"/>
  </w:num>
  <w:num w:numId="28" w16cid:durableId="1479494464">
    <w:abstractNumId w:val="7"/>
  </w:num>
  <w:num w:numId="29" w16cid:durableId="888415657">
    <w:abstractNumId w:val="41"/>
  </w:num>
  <w:num w:numId="30" w16cid:durableId="2143228016">
    <w:abstractNumId w:val="30"/>
  </w:num>
  <w:num w:numId="31" w16cid:durableId="876157428">
    <w:abstractNumId w:val="10"/>
  </w:num>
  <w:num w:numId="32" w16cid:durableId="371657391">
    <w:abstractNumId w:val="43"/>
  </w:num>
  <w:num w:numId="33" w16cid:durableId="564953005">
    <w:abstractNumId w:val="35"/>
  </w:num>
  <w:num w:numId="34" w16cid:durableId="1642811367">
    <w:abstractNumId w:val="24"/>
  </w:num>
  <w:num w:numId="35" w16cid:durableId="1466317764">
    <w:abstractNumId w:val="33"/>
  </w:num>
  <w:num w:numId="36" w16cid:durableId="1067457734">
    <w:abstractNumId w:val="0"/>
  </w:num>
  <w:num w:numId="37" w16cid:durableId="2094231946">
    <w:abstractNumId w:val="5"/>
  </w:num>
  <w:num w:numId="38" w16cid:durableId="1534154431">
    <w:abstractNumId w:val="14"/>
  </w:num>
  <w:num w:numId="39" w16cid:durableId="1690373544">
    <w:abstractNumId w:val="11"/>
  </w:num>
  <w:num w:numId="40" w16cid:durableId="1691178701">
    <w:abstractNumId w:val="31"/>
  </w:num>
  <w:num w:numId="41" w16cid:durableId="200826750">
    <w:abstractNumId w:val="39"/>
  </w:num>
  <w:num w:numId="42" w16cid:durableId="554703516">
    <w:abstractNumId w:val="40"/>
  </w:num>
  <w:num w:numId="43" w16cid:durableId="183445913">
    <w:abstractNumId w:val="2"/>
  </w:num>
  <w:num w:numId="44" w16cid:durableId="1247886979">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76"/>
  <w:hyphenationZone w:val="425"/>
  <w:drawingGridHorizontalSpacing w:val="110"/>
  <w:displayHorizontalDrawingGridEvery w:val="2"/>
  <w:displayVerticalDrawingGridEvery w:val="2"/>
  <w:characterSpacingControl w:val="doNotCompress"/>
  <w:hdrShapeDefaults>
    <o:shapedefaults v:ext="edit" spidmax="2050" strokecolor="none [3212]">
      <v:stroke color="none [3212]" weight="1pt"/>
      <v:shadow color="none [2732]" offset="3pt,3pt" offset2="2pt,2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A51"/>
    <w:rsid w:val="00001CAB"/>
    <w:rsid w:val="00004EA8"/>
    <w:rsid w:val="000060C3"/>
    <w:rsid w:val="00013520"/>
    <w:rsid w:val="00013A26"/>
    <w:rsid w:val="00013FCF"/>
    <w:rsid w:val="00016E57"/>
    <w:rsid w:val="00020D96"/>
    <w:rsid w:val="000223E2"/>
    <w:rsid w:val="00022FE0"/>
    <w:rsid w:val="00025F2C"/>
    <w:rsid w:val="00027423"/>
    <w:rsid w:val="000439F2"/>
    <w:rsid w:val="00045D50"/>
    <w:rsid w:val="00051395"/>
    <w:rsid w:val="000513AC"/>
    <w:rsid w:val="0005263E"/>
    <w:rsid w:val="000535F8"/>
    <w:rsid w:val="0005536C"/>
    <w:rsid w:val="0005578A"/>
    <w:rsid w:val="0005637D"/>
    <w:rsid w:val="0005710C"/>
    <w:rsid w:val="000575F4"/>
    <w:rsid w:val="00057F0E"/>
    <w:rsid w:val="00071504"/>
    <w:rsid w:val="00075C8E"/>
    <w:rsid w:val="00077C26"/>
    <w:rsid w:val="000809F7"/>
    <w:rsid w:val="000813C1"/>
    <w:rsid w:val="00082F3E"/>
    <w:rsid w:val="00093288"/>
    <w:rsid w:val="00095C56"/>
    <w:rsid w:val="00096A85"/>
    <w:rsid w:val="00097B8D"/>
    <w:rsid w:val="000A0E7B"/>
    <w:rsid w:val="000A0EAB"/>
    <w:rsid w:val="000A217A"/>
    <w:rsid w:val="000A2602"/>
    <w:rsid w:val="000A39EE"/>
    <w:rsid w:val="000A3A60"/>
    <w:rsid w:val="000A5E06"/>
    <w:rsid w:val="000A63DB"/>
    <w:rsid w:val="000A694E"/>
    <w:rsid w:val="000A7A9B"/>
    <w:rsid w:val="000A7BA5"/>
    <w:rsid w:val="000B0801"/>
    <w:rsid w:val="000B5F70"/>
    <w:rsid w:val="000B7BBC"/>
    <w:rsid w:val="000C00C6"/>
    <w:rsid w:val="000C1E3F"/>
    <w:rsid w:val="000C434E"/>
    <w:rsid w:val="000C63BF"/>
    <w:rsid w:val="000D0047"/>
    <w:rsid w:val="000D2E3F"/>
    <w:rsid w:val="000D4D2E"/>
    <w:rsid w:val="000D67FF"/>
    <w:rsid w:val="000E0CF0"/>
    <w:rsid w:val="000E22F9"/>
    <w:rsid w:val="000E2A8B"/>
    <w:rsid w:val="000E5B79"/>
    <w:rsid w:val="000E7EB2"/>
    <w:rsid w:val="000F12C5"/>
    <w:rsid w:val="000F17E2"/>
    <w:rsid w:val="0010325C"/>
    <w:rsid w:val="00107881"/>
    <w:rsid w:val="0011517D"/>
    <w:rsid w:val="0011596A"/>
    <w:rsid w:val="00120690"/>
    <w:rsid w:val="0012282A"/>
    <w:rsid w:val="0012433B"/>
    <w:rsid w:val="00126956"/>
    <w:rsid w:val="00126FE9"/>
    <w:rsid w:val="001328D1"/>
    <w:rsid w:val="00133874"/>
    <w:rsid w:val="0013607E"/>
    <w:rsid w:val="0014747D"/>
    <w:rsid w:val="00151FD8"/>
    <w:rsid w:val="00152D54"/>
    <w:rsid w:val="001558D5"/>
    <w:rsid w:val="0015753A"/>
    <w:rsid w:val="00157D7B"/>
    <w:rsid w:val="0016480D"/>
    <w:rsid w:val="00173BE8"/>
    <w:rsid w:val="001751E0"/>
    <w:rsid w:val="00175C6E"/>
    <w:rsid w:val="0017752E"/>
    <w:rsid w:val="00180D12"/>
    <w:rsid w:val="0018461C"/>
    <w:rsid w:val="00185CFC"/>
    <w:rsid w:val="001863BB"/>
    <w:rsid w:val="00187CF2"/>
    <w:rsid w:val="00187E13"/>
    <w:rsid w:val="001929C9"/>
    <w:rsid w:val="001946D5"/>
    <w:rsid w:val="001966A5"/>
    <w:rsid w:val="00196945"/>
    <w:rsid w:val="00196F3A"/>
    <w:rsid w:val="001A010C"/>
    <w:rsid w:val="001A0163"/>
    <w:rsid w:val="001A046B"/>
    <w:rsid w:val="001A05F1"/>
    <w:rsid w:val="001A2258"/>
    <w:rsid w:val="001A26BD"/>
    <w:rsid w:val="001A77A5"/>
    <w:rsid w:val="001A7B18"/>
    <w:rsid w:val="001B0D61"/>
    <w:rsid w:val="001B1409"/>
    <w:rsid w:val="001C0AF3"/>
    <w:rsid w:val="001C2503"/>
    <w:rsid w:val="001C51E3"/>
    <w:rsid w:val="001C543F"/>
    <w:rsid w:val="001C6574"/>
    <w:rsid w:val="001C7648"/>
    <w:rsid w:val="001D261C"/>
    <w:rsid w:val="001D564A"/>
    <w:rsid w:val="001D64FE"/>
    <w:rsid w:val="001D74D5"/>
    <w:rsid w:val="001D78B4"/>
    <w:rsid w:val="001D79B9"/>
    <w:rsid w:val="001D7A2F"/>
    <w:rsid w:val="001E1A26"/>
    <w:rsid w:val="001E20C1"/>
    <w:rsid w:val="001E20E7"/>
    <w:rsid w:val="001E2B04"/>
    <w:rsid w:val="001E368A"/>
    <w:rsid w:val="001E4C62"/>
    <w:rsid w:val="001E52CA"/>
    <w:rsid w:val="001E68FB"/>
    <w:rsid w:val="001F17EF"/>
    <w:rsid w:val="001F3047"/>
    <w:rsid w:val="001F5ABF"/>
    <w:rsid w:val="001F6D03"/>
    <w:rsid w:val="0020245D"/>
    <w:rsid w:val="00205EBF"/>
    <w:rsid w:val="00210805"/>
    <w:rsid w:val="00213882"/>
    <w:rsid w:val="0021489E"/>
    <w:rsid w:val="00216764"/>
    <w:rsid w:val="00216BE2"/>
    <w:rsid w:val="00221761"/>
    <w:rsid w:val="002239A7"/>
    <w:rsid w:val="002307DC"/>
    <w:rsid w:val="00230C47"/>
    <w:rsid w:val="002333EC"/>
    <w:rsid w:val="00233F05"/>
    <w:rsid w:val="00240C27"/>
    <w:rsid w:val="002431DD"/>
    <w:rsid w:val="002476BF"/>
    <w:rsid w:val="00251378"/>
    <w:rsid w:val="0025233B"/>
    <w:rsid w:val="002540F9"/>
    <w:rsid w:val="00254D5B"/>
    <w:rsid w:val="00255E6D"/>
    <w:rsid w:val="002560D3"/>
    <w:rsid w:val="002571C2"/>
    <w:rsid w:val="00261F9F"/>
    <w:rsid w:val="002645F0"/>
    <w:rsid w:val="0026486A"/>
    <w:rsid w:val="00267476"/>
    <w:rsid w:val="0027061B"/>
    <w:rsid w:val="002728FD"/>
    <w:rsid w:val="00273FB9"/>
    <w:rsid w:val="002749A5"/>
    <w:rsid w:val="00275067"/>
    <w:rsid w:val="00280BE1"/>
    <w:rsid w:val="00281E32"/>
    <w:rsid w:val="00287C9A"/>
    <w:rsid w:val="00290C23"/>
    <w:rsid w:val="00292810"/>
    <w:rsid w:val="0029646E"/>
    <w:rsid w:val="00296D2A"/>
    <w:rsid w:val="0029714B"/>
    <w:rsid w:val="002A14A7"/>
    <w:rsid w:val="002A2224"/>
    <w:rsid w:val="002A26E3"/>
    <w:rsid w:val="002B11F1"/>
    <w:rsid w:val="002B1210"/>
    <w:rsid w:val="002B26EE"/>
    <w:rsid w:val="002B4BCC"/>
    <w:rsid w:val="002C11C8"/>
    <w:rsid w:val="002C3DC3"/>
    <w:rsid w:val="002C61BC"/>
    <w:rsid w:val="002C66D0"/>
    <w:rsid w:val="002C6931"/>
    <w:rsid w:val="002D32B9"/>
    <w:rsid w:val="002D4BE3"/>
    <w:rsid w:val="002D730C"/>
    <w:rsid w:val="002E0950"/>
    <w:rsid w:val="002E361F"/>
    <w:rsid w:val="002E4E5D"/>
    <w:rsid w:val="002E4E8E"/>
    <w:rsid w:val="002F6C4A"/>
    <w:rsid w:val="002F792D"/>
    <w:rsid w:val="003008B6"/>
    <w:rsid w:val="00302AE4"/>
    <w:rsid w:val="00302DEF"/>
    <w:rsid w:val="003051A9"/>
    <w:rsid w:val="0030628F"/>
    <w:rsid w:val="00311ECB"/>
    <w:rsid w:val="0031229C"/>
    <w:rsid w:val="00313BF4"/>
    <w:rsid w:val="00313E34"/>
    <w:rsid w:val="00314927"/>
    <w:rsid w:val="00314C1B"/>
    <w:rsid w:val="003167E2"/>
    <w:rsid w:val="00317B97"/>
    <w:rsid w:val="00320006"/>
    <w:rsid w:val="00323E18"/>
    <w:rsid w:val="00330838"/>
    <w:rsid w:val="0033241B"/>
    <w:rsid w:val="0033245F"/>
    <w:rsid w:val="003341DA"/>
    <w:rsid w:val="003370ED"/>
    <w:rsid w:val="00340685"/>
    <w:rsid w:val="00345E43"/>
    <w:rsid w:val="003535AA"/>
    <w:rsid w:val="00353735"/>
    <w:rsid w:val="0035477D"/>
    <w:rsid w:val="0035568C"/>
    <w:rsid w:val="00361579"/>
    <w:rsid w:val="00362C38"/>
    <w:rsid w:val="00366F96"/>
    <w:rsid w:val="0036768C"/>
    <w:rsid w:val="003728A3"/>
    <w:rsid w:val="00374297"/>
    <w:rsid w:val="00376945"/>
    <w:rsid w:val="003812DE"/>
    <w:rsid w:val="0038216F"/>
    <w:rsid w:val="0038241C"/>
    <w:rsid w:val="00382F9C"/>
    <w:rsid w:val="0039054F"/>
    <w:rsid w:val="0039149B"/>
    <w:rsid w:val="003914F4"/>
    <w:rsid w:val="0039556D"/>
    <w:rsid w:val="0039689E"/>
    <w:rsid w:val="003A2F28"/>
    <w:rsid w:val="003A4CDC"/>
    <w:rsid w:val="003B0185"/>
    <w:rsid w:val="003B0C7E"/>
    <w:rsid w:val="003B0F3B"/>
    <w:rsid w:val="003B11C5"/>
    <w:rsid w:val="003B1649"/>
    <w:rsid w:val="003B436B"/>
    <w:rsid w:val="003B643C"/>
    <w:rsid w:val="003B7167"/>
    <w:rsid w:val="003B7840"/>
    <w:rsid w:val="003C5223"/>
    <w:rsid w:val="003D0223"/>
    <w:rsid w:val="003D07B3"/>
    <w:rsid w:val="003D1BDD"/>
    <w:rsid w:val="003D25F9"/>
    <w:rsid w:val="003E1C2C"/>
    <w:rsid w:val="003E202A"/>
    <w:rsid w:val="003E2253"/>
    <w:rsid w:val="003E29C1"/>
    <w:rsid w:val="003E3436"/>
    <w:rsid w:val="003E3C8B"/>
    <w:rsid w:val="003E4BDB"/>
    <w:rsid w:val="003E4DEE"/>
    <w:rsid w:val="003E51AE"/>
    <w:rsid w:val="003F3187"/>
    <w:rsid w:val="003F447A"/>
    <w:rsid w:val="003F5820"/>
    <w:rsid w:val="00410802"/>
    <w:rsid w:val="00411735"/>
    <w:rsid w:val="00414905"/>
    <w:rsid w:val="00414C45"/>
    <w:rsid w:val="0041657B"/>
    <w:rsid w:val="00416647"/>
    <w:rsid w:val="00417226"/>
    <w:rsid w:val="00424725"/>
    <w:rsid w:val="0042601C"/>
    <w:rsid w:val="00426F4E"/>
    <w:rsid w:val="00427B30"/>
    <w:rsid w:val="00430DB5"/>
    <w:rsid w:val="00431FB6"/>
    <w:rsid w:val="004328C6"/>
    <w:rsid w:val="00432E71"/>
    <w:rsid w:val="00432F2F"/>
    <w:rsid w:val="004346EB"/>
    <w:rsid w:val="00436E4D"/>
    <w:rsid w:val="00443499"/>
    <w:rsid w:val="0044370C"/>
    <w:rsid w:val="004439A1"/>
    <w:rsid w:val="00445DC0"/>
    <w:rsid w:val="0044672B"/>
    <w:rsid w:val="00447CE0"/>
    <w:rsid w:val="004523C5"/>
    <w:rsid w:val="00452429"/>
    <w:rsid w:val="00452FC7"/>
    <w:rsid w:val="00456A4D"/>
    <w:rsid w:val="00457F05"/>
    <w:rsid w:val="00457F41"/>
    <w:rsid w:val="00461865"/>
    <w:rsid w:val="0046289C"/>
    <w:rsid w:val="00464FBE"/>
    <w:rsid w:val="00465400"/>
    <w:rsid w:val="00472A51"/>
    <w:rsid w:val="00474924"/>
    <w:rsid w:val="00475F83"/>
    <w:rsid w:val="0048157D"/>
    <w:rsid w:val="004859B2"/>
    <w:rsid w:val="00487640"/>
    <w:rsid w:val="00487C5E"/>
    <w:rsid w:val="0049136C"/>
    <w:rsid w:val="0049285E"/>
    <w:rsid w:val="00492CC2"/>
    <w:rsid w:val="004A04DC"/>
    <w:rsid w:val="004B016F"/>
    <w:rsid w:val="004B258A"/>
    <w:rsid w:val="004B4FB2"/>
    <w:rsid w:val="004B60CF"/>
    <w:rsid w:val="004C227F"/>
    <w:rsid w:val="004C7CF5"/>
    <w:rsid w:val="004D0057"/>
    <w:rsid w:val="004D1E02"/>
    <w:rsid w:val="004D27BB"/>
    <w:rsid w:val="004D294E"/>
    <w:rsid w:val="004D55BA"/>
    <w:rsid w:val="004D7218"/>
    <w:rsid w:val="004E3118"/>
    <w:rsid w:val="004E3B69"/>
    <w:rsid w:val="004E4149"/>
    <w:rsid w:val="004E4907"/>
    <w:rsid w:val="004E6E64"/>
    <w:rsid w:val="004F0878"/>
    <w:rsid w:val="004F0B35"/>
    <w:rsid w:val="004F0F37"/>
    <w:rsid w:val="004F2CB9"/>
    <w:rsid w:val="004F34B5"/>
    <w:rsid w:val="004F3E37"/>
    <w:rsid w:val="004F43DC"/>
    <w:rsid w:val="00502E45"/>
    <w:rsid w:val="0050489B"/>
    <w:rsid w:val="00504C77"/>
    <w:rsid w:val="00506B6D"/>
    <w:rsid w:val="00512BD9"/>
    <w:rsid w:val="0052010C"/>
    <w:rsid w:val="00520DFC"/>
    <w:rsid w:val="00521371"/>
    <w:rsid w:val="00526B30"/>
    <w:rsid w:val="005278FE"/>
    <w:rsid w:val="00534F4A"/>
    <w:rsid w:val="00536468"/>
    <w:rsid w:val="00537043"/>
    <w:rsid w:val="0054067E"/>
    <w:rsid w:val="005415FB"/>
    <w:rsid w:val="005416C4"/>
    <w:rsid w:val="00541F54"/>
    <w:rsid w:val="00542E98"/>
    <w:rsid w:val="00544BE3"/>
    <w:rsid w:val="005506FA"/>
    <w:rsid w:val="00551840"/>
    <w:rsid w:val="005519E3"/>
    <w:rsid w:val="00554A66"/>
    <w:rsid w:val="00555D08"/>
    <w:rsid w:val="00564038"/>
    <w:rsid w:val="00565C4E"/>
    <w:rsid w:val="0056616F"/>
    <w:rsid w:val="00567BD2"/>
    <w:rsid w:val="00570791"/>
    <w:rsid w:val="0057191C"/>
    <w:rsid w:val="005725F4"/>
    <w:rsid w:val="00572ECD"/>
    <w:rsid w:val="00575CB2"/>
    <w:rsid w:val="005777AC"/>
    <w:rsid w:val="00582720"/>
    <w:rsid w:val="00584949"/>
    <w:rsid w:val="00586B75"/>
    <w:rsid w:val="005878FB"/>
    <w:rsid w:val="00591076"/>
    <w:rsid w:val="00591148"/>
    <w:rsid w:val="005946DE"/>
    <w:rsid w:val="00594879"/>
    <w:rsid w:val="00596BA5"/>
    <w:rsid w:val="005A1EBD"/>
    <w:rsid w:val="005A3847"/>
    <w:rsid w:val="005A40A3"/>
    <w:rsid w:val="005A41D4"/>
    <w:rsid w:val="005A7E80"/>
    <w:rsid w:val="005B16C5"/>
    <w:rsid w:val="005B1CCB"/>
    <w:rsid w:val="005B1DDB"/>
    <w:rsid w:val="005B1FCE"/>
    <w:rsid w:val="005B224A"/>
    <w:rsid w:val="005B5597"/>
    <w:rsid w:val="005B57A1"/>
    <w:rsid w:val="005B6D97"/>
    <w:rsid w:val="005C3AC5"/>
    <w:rsid w:val="005C4259"/>
    <w:rsid w:val="005C5B68"/>
    <w:rsid w:val="005D107B"/>
    <w:rsid w:val="005D136C"/>
    <w:rsid w:val="005D449C"/>
    <w:rsid w:val="005D4922"/>
    <w:rsid w:val="005D69A6"/>
    <w:rsid w:val="005D6EE0"/>
    <w:rsid w:val="005D765F"/>
    <w:rsid w:val="005E0A02"/>
    <w:rsid w:val="005E128A"/>
    <w:rsid w:val="005E2DEB"/>
    <w:rsid w:val="005E2E34"/>
    <w:rsid w:val="005F1E43"/>
    <w:rsid w:val="005F2A6C"/>
    <w:rsid w:val="005F3C76"/>
    <w:rsid w:val="005F6FFD"/>
    <w:rsid w:val="00604793"/>
    <w:rsid w:val="0060545F"/>
    <w:rsid w:val="006103BD"/>
    <w:rsid w:val="00611D50"/>
    <w:rsid w:val="00612C61"/>
    <w:rsid w:val="00613861"/>
    <w:rsid w:val="0061565B"/>
    <w:rsid w:val="0061634B"/>
    <w:rsid w:val="00622124"/>
    <w:rsid w:val="00623B81"/>
    <w:rsid w:val="00624F28"/>
    <w:rsid w:val="00625BAB"/>
    <w:rsid w:val="006265F6"/>
    <w:rsid w:val="00626D6D"/>
    <w:rsid w:val="00631014"/>
    <w:rsid w:val="00633643"/>
    <w:rsid w:val="006354BE"/>
    <w:rsid w:val="006377D3"/>
    <w:rsid w:val="00644A32"/>
    <w:rsid w:val="00646CE9"/>
    <w:rsid w:val="00651F3C"/>
    <w:rsid w:val="00653E69"/>
    <w:rsid w:val="006550AE"/>
    <w:rsid w:val="00660D69"/>
    <w:rsid w:val="00662046"/>
    <w:rsid w:val="0066505E"/>
    <w:rsid w:val="00666875"/>
    <w:rsid w:val="00667555"/>
    <w:rsid w:val="0066758C"/>
    <w:rsid w:val="00670049"/>
    <w:rsid w:val="0067036F"/>
    <w:rsid w:val="00674A0B"/>
    <w:rsid w:val="00675347"/>
    <w:rsid w:val="0068170B"/>
    <w:rsid w:val="00684F71"/>
    <w:rsid w:val="006900F8"/>
    <w:rsid w:val="00692101"/>
    <w:rsid w:val="00697FDC"/>
    <w:rsid w:val="006A0192"/>
    <w:rsid w:val="006A11C7"/>
    <w:rsid w:val="006B04AD"/>
    <w:rsid w:val="006B0657"/>
    <w:rsid w:val="006B20E9"/>
    <w:rsid w:val="006B3533"/>
    <w:rsid w:val="006B4787"/>
    <w:rsid w:val="006B65C4"/>
    <w:rsid w:val="006C0A8B"/>
    <w:rsid w:val="006C0EB3"/>
    <w:rsid w:val="006C500F"/>
    <w:rsid w:val="006D10EB"/>
    <w:rsid w:val="006D19B9"/>
    <w:rsid w:val="006D28F5"/>
    <w:rsid w:val="006D3E14"/>
    <w:rsid w:val="006D4966"/>
    <w:rsid w:val="006D5B27"/>
    <w:rsid w:val="006D6BCE"/>
    <w:rsid w:val="006E06A3"/>
    <w:rsid w:val="006E0F51"/>
    <w:rsid w:val="006E0F8E"/>
    <w:rsid w:val="006E5DB6"/>
    <w:rsid w:val="006F3D5E"/>
    <w:rsid w:val="006F4EE8"/>
    <w:rsid w:val="007008D7"/>
    <w:rsid w:val="00701AA2"/>
    <w:rsid w:val="0070301A"/>
    <w:rsid w:val="00704D36"/>
    <w:rsid w:val="00705826"/>
    <w:rsid w:val="0070793C"/>
    <w:rsid w:val="007106F5"/>
    <w:rsid w:val="00711B6B"/>
    <w:rsid w:val="007142CC"/>
    <w:rsid w:val="0071554F"/>
    <w:rsid w:val="007209B4"/>
    <w:rsid w:val="00721B83"/>
    <w:rsid w:val="00721D13"/>
    <w:rsid w:val="00722977"/>
    <w:rsid w:val="007234A0"/>
    <w:rsid w:val="0072415D"/>
    <w:rsid w:val="0072467D"/>
    <w:rsid w:val="00724731"/>
    <w:rsid w:val="00726DC0"/>
    <w:rsid w:val="00727CDA"/>
    <w:rsid w:val="00730ACD"/>
    <w:rsid w:val="0073547F"/>
    <w:rsid w:val="007356E1"/>
    <w:rsid w:val="0074425E"/>
    <w:rsid w:val="007461EA"/>
    <w:rsid w:val="00746FCD"/>
    <w:rsid w:val="00750D9F"/>
    <w:rsid w:val="00751E1B"/>
    <w:rsid w:val="00751FFA"/>
    <w:rsid w:val="00753862"/>
    <w:rsid w:val="00753B15"/>
    <w:rsid w:val="00755279"/>
    <w:rsid w:val="007614AF"/>
    <w:rsid w:val="0076237D"/>
    <w:rsid w:val="00770594"/>
    <w:rsid w:val="007738F9"/>
    <w:rsid w:val="0077543A"/>
    <w:rsid w:val="00777177"/>
    <w:rsid w:val="007774C4"/>
    <w:rsid w:val="0078278E"/>
    <w:rsid w:val="007835C7"/>
    <w:rsid w:val="00783820"/>
    <w:rsid w:val="00784FC2"/>
    <w:rsid w:val="00787338"/>
    <w:rsid w:val="00787442"/>
    <w:rsid w:val="00795224"/>
    <w:rsid w:val="00796FEC"/>
    <w:rsid w:val="007A114E"/>
    <w:rsid w:val="007A142D"/>
    <w:rsid w:val="007A2374"/>
    <w:rsid w:val="007A2432"/>
    <w:rsid w:val="007A32E9"/>
    <w:rsid w:val="007A46EF"/>
    <w:rsid w:val="007A4E5F"/>
    <w:rsid w:val="007A5BDB"/>
    <w:rsid w:val="007B1AF2"/>
    <w:rsid w:val="007B613B"/>
    <w:rsid w:val="007B734E"/>
    <w:rsid w:val="007C1C83"/>
    <w:rsid w:val="007C21FC"/>
    <w:rsid w:val="007C592F"/>
    <w:rsid w:val="007C6887"/>
    <w:rsid w:val="007D7527"/>
    <w:rsid w:val="007E1CB1"/>
    <w:rsid w:val="007E5D6B"/>
    <w:rsid w:val="007F1855"/>
    <w:rsid w:val="007F2EEF"/>
    <w:rsid w:val="007F642F"/>
    <w:rsid w:val="007F7A1C"/>
    <w:rsid w:val="008041DA"/>
    <w:rsid w:val="00805A8B"/>
    <w:rsid w:val="008065EF"/>
    <w:rsid w:val="00807296"/>
    <w:rsid w:val="00807A65"/>
    <w:rsid w:val="00812058"/>
    <w:rsid w:val="008126F8"/>
    <w:rsid w:val="00814D8C"/>
    <w:rsid w:val="00814F12"/>
    <w:rsid w:val="0081777A"/>
    <w:rsid w:val="008221F6"/>
    <w:rsid w:val="00830092"/>
    <w:rsid w:val="00831E08"/>
    <w:rsid w:val="0083202F"/>
    <w:rsid w:val="008331EB"/>
    <w:rsid w:val="008343E6"/>
    <w:rsid w:val="00835C00"/>
    <w:rsid w:val="00837BED"/>
    <w:rsid w:val="008410BC"/>
    <w:rsid w:val="00842394"/>
    <w:rsid w:val="0084360F"/>
    <w:rsid w:val="008439D3"/>
    <w:rsid w:val="00844637"/>
    <w:rsid w:val="00844E09"/>
    <w:rsid w:val="00850B49"/>
    <w:rsid w:val="00852505"/>
    <w:rsid w:val="0085733C"/>
    <w:rsid w:val="008613BA"/>
    <w:rsid w:val="00866637"/>
    <w:rsid w:val="00870BFE"/>
    <w:rsid w:val="00870FD9"/>
    <w:rsid w:val="00871EC6"/>
    <w:rsid w:val="0087337D"/>
    <w:rsid w:val="00873DC7"/>
    <w:rsid w:val="00876006"/>
    <w:rsid w:val="0087633A"/>
    <w:rsid w:val="00880628"/>
    <w:rsid w:val="00883110"/>
    <w:rsid w:val="00883600"/>
    <w:rsid w:val="008870BB"/>
    <w:rsid w:val="00887EED"/>
    <w:rsid w:val="00890F69"/>
    <w:rsid w:val="00891621"/>
    <w:rsid w:val="008923D6"/>
    <w:rsid w:val="00896EF2"/>
    <w:rsid w:val="008A25BA"/>
    <w:rsid w:val="008A3D63"/>
    <w:rsid w:val="008A541F"/>
    <w:rsid w:val="008A6C8B"/>
    <w:rsid w:val="008A74A9"/>
    <w:rsid w:val="008B34B2"/>
    <w:rsid w:val="008B575A"/>
    <w:rsid w:val="008B6227"/>
    <w:rsid w:val="008B6D25"/>
    <w:rsid w:val="008C0384"/>
    <w:rsid w:val="008C2AE3"/>
    <w:rsid w:val="008C4622"/>
    <w:rsid w:val="008C554A"/>
    <w:rsid w:val="008C7F41"/>
    <w:rsid w:val="008D1DAE"/>
    <w:rsid w:val="008D393A"/>
    <w:rsid w:val="008D4725"/>
    <w:rsid w:val="008E02A6"/>
    <w:rsid w:val="008E16D7"/>
    <w:rsid w:val="008E385A"/>
    <w:rsid w:val="008F0D4D"/>
    <w:rsid w:val="008F24FA"/>
    <w:rsid w:val="008F29AF"/>
    <w:rsid w:val="008F3E5D"/>
    <w:rsid w:val="008F4D73"/>
    <w:rsid w:val="008F5EC2"/>
    <w:rsid w:val="0090322B"/>
    <w:rsid w:val="00903CB3"/>
    <w:rsid w:val="0090564A"/>
    <w:rsid w:val="009105BD"/>
    <w:rsid w:val="009105EA"/>
    <w:rsid w:val="00912CB3"/>
    <w:rsid w:val="0091337F"/>
    <w:rsid w:val="009134CB"/>
    <w:rsid w:val="00913982"/>
    <w:rsid w:val="00915394"/>
    <w:rsid w:val="00916E8F"/>
    <w:rsid w:val="0091759E"/>
    <w:rsid w:val="00917883"/>
    <w:rsid w:val="00917B54"/>
    <w:rsid w:val="009202CD"/>
    <w:rsid w:val="00922ABE"/>
    <w:rsid w:val="009235A4"/>
    <w:rsid w:val="009258DC"/>
    <w:rsid w:val="00925B91"/>
    <w:rsid w:val="00930FB7"/>
    <w:rsid w:val="00933FB3"/>
    <w:rsid w:val="00934C6B"/>
    <w:rsid w:val="0094033F"/>
    <w:rsid w:val="00940BFF"/>
    <w:rsid w:val="00941A95"/>
    <w:rsid w:val="009424DE"/>
    <w:rsid w:val="00942569"/>
    <w:rsid w:val="00942AFF"/>
    <w:rsid w:val="00942B16"/>
    <w:rsid w:val="00943BB3"/>
    <w:rsid w:val="00943F2C"/>
    <w:rsid w:val="00944A75"/>
    <w:rsid w:val="00945728"/>
    <w:rsid w:val="00947560"/>
    <w:rsid w:val="00947EEC"/>
    <w:rsid w:val="00950CBC"/>
    <w:rsid w:val="0095157C"/>
    <w:rsid w:val="00951D3B"/>
    <w:rsid w:val="0095389F"/>
    <w:rsid w:val="00953BC6"/>
    <w:rsid w:val="009638E4"/>
    <w:rsid w:val="00964BF9"/>
    <w:rsid w:val="00964DCB"/>
    <w:rsid w:val="009658F5"/>
    <w:rsid w:val="00967FAB"/>
    <w:rsid w:val="00976F48"/>
    <w:rsid w:val="0098478F"/>
    <w:rsid w:val="00992572"/>
    <w:rsid w:val="00994B67"/>
    <w:rsid w:val="009952A4"/>
    <w:rsid w:val="00995980"/>
    <w:rsid w:val="00995B9B"/>
    <w:rsid w:val="0099707A"/>
    <w:rsid w:val="00997AFC"/>
    <w:rsid w:val="009A1780"/>
    <w:rsid w:val="009A2E10"/>
    <w:rsid w:val="009A4E34"/>
    <w:rsid w:val="009A78E7"/>
    <w:rsid w:val="009B0051"/>
    <w:rsid w:val="009B258F"/>
    <w:rsid w:val="009B2A70"/>
    <w:rsid w:val="009B36AA"/>
    <w:rsid w:val="009B3F96"/>
    <w:rsid w:val="009C15A6"/>
    <w:rsid w:val="009C58B8"/>
    <w:rsid w:val="009D1CFA"/>
    <w:rsid w:val="009D2091"/>
    <w:rsid w:val="009D4F51"/>
    <w:rsid w:val="009D5700"/>
    <w:rsid w:val="009E0740"/>
    <w:rsid w:val="009E2B23"/>
    <w:rsid w:val="009E6C0C"/>
    <w:rsid w:val="009F0E39"/>
    <w:rsid w:val="009F22AA"/>
    <w:rsid w:val="009F4030"/>
    <w:rsid w:val="009F6C0B"/>
    <w:rsid w:val="00A02CA2"/>
    <w:rsid w:val="00A0367E"/>
    <w:rsid w:val="00A03ADF"/>
    <w:rsid w:val="00A07CDD"/>
    <w:rsid w:val="00A123D2"/>
    <w:rsid w:val="00A12A00"/>
    <w:rsid w:val="00A12BBA"/>
    <w:rsid w:val="00A15F5B"/>
    <w:rsid w:val="00A17519"/>
    <w:rsid w:val="00A17FC2"/>
    <w:rsid w:val="00A2551A"/>
    <w:rsid w:val="00A26505"/>
    <w:rsid w:val="00A274E4"/>
    <w:rsid w:val="00A30E4D"/>
    <w:rsid w:val="00A31C43"/>
    <w:rsid w:val="00A31FEF"/>
    <w:rsid w:val="00A359FD"/>
    <w:rsid w:val="00A377D1"/>
    <w:rsid w:val="00A40016"/>
    <w:rsid w:val="00A416B9"/>
    <w:rsid w:val="00A41B51"/>
    <w:rsid w:val="00A43B73"/>
    <w:rsid w:val="00A43F9F"/>
    <w:rsid w:val="00A47B7E"/>
    <w:rsid w:val="00A54463"/>
    <w:rsid w:val="00A60205"/>
    <w:rsid w:val="00A61B87"/>
    <w:rsid w:val="00A62192"/>
    <w:rsid w:val="00A66F43"/>
    <w:rsid w:val="00A6777B"/>
    <w:rsid w:val="00A73127"/>
    <w:rsid w:val="00A75775"/>
    <w:rsid w:val="00A766ED"/>
    <w:rsid w:val="00A77C3F"/>
    <w:rsid w:val="00A822F5"/>
    <w:rsid w:val="00A84119"/>
    <w:rsid w:val="00A86E08"/>
    <w:rsid w:val="00A91193"/>
    <w:rsid w:val="00A91EF9"/>
    <w:rsid w:val="00A96311"/>
    <w:rsid w:val="00A96F28"/>
    <w:rsid w:val="00A96F43"/>
    <w:rsid w:val="00A970A4"/>
    <w:rsid w:val="00A97F50"/>
    <w:rsid w:val="00AB30CC"/>
    <w:rsid w:val="00AB6680"/>
    <w:rsid w:val="00AB6734"/>
    <w:rsid w:val="00AB69CB"/>
    <w:rsid w:val="00AC17A4"/>
    <w:rsid w:val="00AC5D52"/>
    <w:rsid w:val="00AC74A8"/>
    <w:rsid w:val="00AD061C"/>
    <w:rsid w:val="00AD0F05"/>
    <w:rsid w:val="00AD2458"/>
    <w:rsid w:val="00AD2B32"/>
    <w:rsid w:val="00AD3947"/>
    <w:rsid w:val="00AD5F73"/>
    <w:rsid w:val="00AE0D86"/>
    <w:rsid w:val="00AE1AD6"/>
    <w:rsid w:val="00AF18DA"/>
    <w:rsid w:val="00AF2321"/>
    <w:rsid w:val="00AF2FFF"/>
    <w:rsid w:val="00AF659C"/>
    <w:rsid w:val="00B03CF9"/>
    <w:rsid w:val="00B04725"/>
    <w:rsid w:val="00B05A6C"/>
    <w:rsid w:val="00B063E3"/>
    <w:rsid w:val="00B11712"/>
    <w:rsid w:val="00B125F7"/>
    <w:rsid w:val="00B129C4"/>
    <w:rsid w:val="00B129D9"/>
    <w:rsid w:val="00B13998"/>
    <w:rsid w:val="00B140A8"/>
    <w:rsid w:val="00B145A1"/>
    <w:rsid w:val="00B149A4"/>
    <w:rsid w:val="00B169EE"/>
    <w:rsid w:val="00B21762"/>
    <w:rsid w:val="00B24C40"/>
    <w:rsid w:val="00B274C8"/>
    <w:rsid w:val="00B32572"/>
    <w:rsid w:val="00B40E86"/>
    <w:rsid w:val="00B41851"/>
    <w:rsid w:val="00B439B5"/>
    <w:rsid w:val="00B43DF1"/>
    <w:rsid w:val="00B47FFA"/>
    <w:rsid w:val="00B501B7"/>
    <w:rsid w:val="00B515F1"/>
    <w:rsid w:val="00B522FD"/>
    <w:rsid w:val="00B5344B"/>
    <w:rsid w:val="00B53EFC"/>
    <w:rsid w:val="00B55C85"/>
    <w:rsid w:val="00B5614F"/>
    <w:rsid w:val="00B57669"/>
    <w:rsid w:val="00B60FA4"/>
    <w:rsid w:val="00B6115E"/>
    <w:rsid w:val="00B61F89"/>
    <w:rsid w:val="00B63B6C"/>
    <w:rsid w:val="00B664F6"/>
    <w:rsid w:val="00B75595"/>
    <w:rsid w:val="00B80669"/>
    <w:rsid w:val="00B80AF6"/>
    <w:rsid w:val="00B8237F"/>
    <w:rsid w:val="00B84B12"/>
    <w:rsid w:val="00B8567F"/>
    <w:rsid w:val="00B85C61"/>
    <w:rsid w:val="00B874F8"/>
    <w:rsid w:val="00B921E0"/>
    <w:rsid w:val="00B965F9"/>
    <w:rsid w:val="00B97603"/>
    <w:rsid w:val="00BA1FB1"/>
    <w:rsid w:val="00BA20BC"/>
    <w:rsid w:val="00BA3072"/>
    <w:rsid w:val="00BA33A5"/>
    <w:rsid w:val="00BA3CE7"/>
    <w:rsid w:val="00BB03C4"/>
    <w:rsid w:val="00BB1ED6"/>
    <w:rsid w:val="00BB2F3A"/>
    <w:rsid w:val="00BB6549"/>
    <w:rsid w:val="00BB6949"/>
    <w:rsid w:val="00BC4733"/>
    <w:rsid w:val="00BC7BEA"/>
    <w:rsid w:val="00BD0E3C"/>
    <w:rsid w:val="00BD1042"/>
    <w:rsid w:val="00BD511D"/>
    <w:rsid w:val="00BD52D2"/>
    <w:rsid w:val="00BD5F30"/>
    <w:rsid w:val="00BD75E5"/>
    <w:rsid w:val="00BE0A0F"/>
    <w:rsid w:val="00BE0F1D"/>
    <w:rsid w:val="00BE15A1"/>
    <w:rsid w:val="00BE4198"/>
    <w:rsid w:val="00BE46E0"/>
    <w:rsid w:val="00BE5F67"/>
    <w:rsid w:val="00BE65E0"/>
    <w:rsid w:val="00BF0F54"/>
    <w:rsid w:val="00BF4889"/>
    <w:rsid w:val="00BF48A4"/>
    <w:rsid w:val="00BF55EC"/>
    <w:rsid w:val="00BF6C3A"/>
    <w:rsid w:val="00BF6EFA"/>
    <w:rsid w:val="00BF7261"/>
    <w:rsid w:val="00C00976"/>
    <w:rsid w:val="00C018EC"/>
    <w:rsid w:val="00C05046"/>
    <w:rsid w:val="00C0551E"/>
    <w:rsid w:val="00C06363"/>
    <w:rsid w:val="00C106DB"/>
    <w:rsid w:val="00C10C66"/>
    <w:rsid w:val="00C11358"/>
    <w:rsid w:val="00C12BA5"/>
    <w:rsid w:val="00C13452"/>
    <w:rsid w:val="00C14460"/>
    <w:rsid w:val="00C146B8"/>
    <w:rsid w:val="00C14B4D"/>
    <w:rsid w:val="00C20500"/>
    <w:rsid w:val="00C20CFC"/>
    <w:rsid w:val="00C21A89"/>
    <w:rsid w:val="00C24E52"/>
    <w:rsid w:val="00C252E9"/>
    <w:rsid w:val="00C25FD5"/>
    <w:rsid w:val="00C3082A"/>
    <w:rsid w:val="00C3260B"/>
    <w:rsid w:val="00C344E0"/>
    <w:rsid w:val="00C35317"/>
    <w:rsid w:val="00C42786"/>
    <w:rsid w:val="00C43F07"/>
    <w:rsid w:val="00C4550B"/>
    <w:rsid w:val="00C501BF"/>
    <w:rsid w:val="00C50F7E"/>
    <w:rsid w:val="00C52316"/>
    <w:rsid w:val="00C523FE"/>
    <w:rsid w:val="00C52B6F"/>
    <w:rsid w:val="00C54C98"/>
    <w:rsid w:val="00C5520C"/>
    <w:rsid w:val="00C61B24"/>
    <w:rsid w:val="00C62597"/>
    <w:rsid w:val="00C62B51"/>
    <w:rsid w:val="00C6302C"/>
    <w:rsid w:val="00C637EC"/>
    <w:rsid w:val="00C66271"/>
    <w:rsid w:val="00C71F04"/>
    <w:rsid w:val="00C73C79"/>
    <w:rsid w:val="00C75290"/>
    <w:rsid w:val="00C7599C"/>
    <w:rsid w:val="00C804E9"/>
    <w:rsid w:val="00C81AE1"/>
    <w:rsid w:val="00C847D4"/>
    <w:rsid w:val="00C85F2E"/>
    <w:rsid w:val="00C87E6D"/>
    <w:rsid w:val="00C87F70"/>
    <w:rsid w:val="00C90CB3"/>
    <w:rsid w:val="00C927C7"/>
    <w:rsid w:val="00C950DB"/>
    <w:rsid w:val="00CA0C98"/>
    <w:rsid w:val="00CA43BA"/>
    <w:rsid w:val="00CA4C25"/>
    <w:rsid w:val="00CA50B4"/>
    <w:rsid w:val="00CA5B26"/>
    <w:rsid w:val="00CA5C87"/>
    <w:rsid w:val="00CB1962"/>
    <w:rsid w:val="00CB27C7"/>
    <w:rsid w:val="00CB6F12"/>
    <w:rsid w:val="00CB74B8"/>
    <w:rsid w:val="00CB77F4"/>
    <w:rsid w:val="00CB78E4"/>
    <w:rsid w:val="00CC1078"/>
    <w:rsid w:val="00CC4F3F"/>
    <w:rsid w:val="00CC7401"/>
    <w:rsid w:val="00CD2619"/>
    <w:rsid w:val="00CD267E"/>
    <w:rsid w:val="00CD3B5E"/>
    <w:rsid w:val="00CD5225"/>
    <w:rsid w:val="00CD7A35"/>
    <w:rsid w:val="00CE00A2"/>
    <w:rsid w:val="00CE13E7"/>
    <w:rsid w:val="00CE273C"/>
    <w:rsid w:val="00CE27B8"/>
    <w:rsid w:val="00CE65E8"/>
    <w:rsid w:val="00CE7AC4"/>
    <w:rsid w:val="00CF0B49"/>
    <w:rsid w:val="00CF0EAB"/>
    <w:rsid w:val="00CF1769"/>
    <w:rsid w:val="00CF181D"/>
    <w:rsid w:val="00CF2FF2"/>
    <w:rsid w:val="00CF621B"/>
    <w:rsid w:val="00CF74A4"/>
    <w:rsid w:val="00D00F6D"/>
    <w:rsid w:val="00D011F4"/>
    <w:rsid w:val="00D013FF"/>
    <w:rsid w:val="00D018CE"/>
    <w:rsid w:val="00D03FEF"/>
    <w:rsid w:val="00D0683C"/>
    <w:rsid w:val="00D1022F"/>
    <w:rsid w:val="00D10B1B"/>
    <w:rsid w:val="00D10F25"/>
    <w:rsid w:val="00D1409C"/>
    <w:rsid w:val="00D254A1"/>
    <w:rsid w:val="00D2772C"/>
    <w:rsid w:val="00D3190B"/>
    <w:rsid w:val="00D35A0D"/>
    <w:rsid w:val="00D37514"/>
    <w:rsid w:val="00D461D8"/>
    <w:rsid w:val="00D529BE"/>
    <w:rsid w:val="00D52D6E"/>
    <w:rsid w:val="00D55348"/>
    <w:rsid w:val="00D61164"/>
    <w:rsid w:val="00D6145A"/>
    <w:rsid w:val="00D61F06"/>
    <w:rsid w:val="00D628AA"/>
    <w:rsid w:val="00D63CC3"/>
    <w:rsid w:val="00D700DD"/>
    <w:rsid w:val="00D705BD"/>
    <w:rsid w:val="00D7094F"/>
    <w:rsid w:val="00D7415E"/>
    <w:rsid w:val="00D81B57"/>
    <w:rsid w:val="00D82C0E"/>
    <w:rsid w:val="00D831FB"/>
    <w:rsid w:val="00D8320E"/>
    <w:rsid w:val="00D877FF"/>
    <w:rsid w:val="00D90A8C"/>
    <w:rsid w:val="00D92557"/>
    <w:rsid w:val="00D92752"/>
    <w:rsid w:val="00D92A1B"/>
    <w:rsid w:val="00D94850"/>
    <w:rsid w:val="00DA08EB"/>
    <w:rsid w:val="00DA137C"/>
    <w:rsid w:val="00DA4FD0"/>
    <w:rsid w:val="00DA52DA"/>
    <w:rsid w:val="00DA67EC"/>
    <w:rsid w:val="00DA68EC"/>
    <w:rsid w:val="00DA7750"/>
    <w:rsid w:val="00DB136E"/>
    <w:rsid w:val="00DB193F"/>
    <w:rsid w:val="00DB2851"/>
    <w:rsid w:val="00DB3C37"/>
    <w:rsid w:val="00DB43D4"/>
    <w:rsid w:val="00DB5482"/>
    <w:rsid w:val="00DB76D0"/>
    <w:rsid w:val="00DC0AA6"/>
    <w:rsid w:val="00DC2690"/>
    <w:rsid w:val="00DC3A84"/>
    <w:rsid w:val="00DC6FD2"/>
    <w:rsid w:val="00DD0052"/>
    <w:rsid w:val="00DD1E0E"/>
    <w:rsid w:val="00DD3F7D"/>
    <w:rsid w:val="00DD53C3"/>
    <w:rsid w:val="00DD5E82"/>
    <w:rsid w:val="00DD7966"/>
    <w:rsid w:val="00DE103A"/>
    <w:rsid w:val="00DE7CA1"/>
    <w:rsid w:val="00DF03F0"/>
    <w:rsid w:val="00DF4776"/>
    <w:rsid w:val="00DF626D"/>
    <w:rsid w:val="00DF6CE5"/>
    <w:rsid w:val="00E00754"/>
    <w:rsid w:val="00E03AEA"/>
    <w:rsid w:val="00E04775"/>
    <w:rsid w:val="00E04B59"/>
    <w:rsid w:val="00E04FFF"/>
    <w:rsid w:val="00E1084E"/>
    <w:rsid w:val="00E11743"/>
    <w:rsid w:val="00E14E1F"/>
    <w:rsid w:val="00E16F83"/>
    <w:rsid w:val="00E20803"/>
    <w:rsid w:val="00E219DC"/>
    <w:rsid w:val="00E23203"/>
    <w:rsid w:val="00E2325C"/>
    <w:rsid w:val="00E27BD7"/>
    <w:rsid w:val="00E323E6"/>
    <w:rsid w:val="00E32AF3"/>
    <w:rsid w:val="00E344D7"/>
    <w:rsid w:val="00E344E5"/>
    <w:rsid w:val="00E36BC5"/>
    <w:rsid w:val="00E44704"/>
    <w:rsid w:val="00E4565E"/>
    <w:rsid w:val="00E459AF"/>
    <w:rsid w:val="00E45A3A"/>
    <w:rsid w:val="00E57C04"/>
    <w:rsid w:val="00E61278"/>
    <w:rsid w:val="00E64054"/>
    <w:rsid w:val="00E72106"/>
    <w:rsid w:val="00E761A9"/>
    <w:rsid w:val="00E76A4A"/>
    <w:rsid w:val="00E8058E"/>
    <w:rsid w:val="00E80CE8"/>
    <w:rsid w:val="00E8172B"/>
    <w:rsid w:val="00E820C4"/>
    <w:rsid w:val="00E84A81"/>
    <w:rsid w:val="00E84F54"/>
    <w:rsid w:val="00E86A3E"/>
    <w:rsid w:val="00E86E36"/>
    <w:rsid w:val="00E87E34"/>
    <w:rsid w:val="00E93371"/>
    <w:rsid w:val="00E95A75"/>
    <w:rsid w:val="00E95CFB"/>
    <w:rsid w:val="00EA1912"/>
    <w:rsid w:val="00EA5D1E"/>
    <w:rsid w:val="00EA6D79"/>
    <w:rsid w:val="00EA79CB"/>
    <w:rsid w:val="00EB13BE"/>
    <w:rsid w:val="00EB25C7"/>
    <w:rsid w:val="00EB355F"/>
    <w:rsid w:val="00EB4F7C"/>
    <w:rsid w:val="00EB5CE1"/>
    <w:rsid w:val="00EC3EC5"/>
    <w:rsid w:val="00EC418B"/>
    <w:rsid w:val="00EC5D98"/>
    <w:rsid w:val="00EC6A5A"/>
    <w:rsid w:val="00EC71C5"/>
    <w:rsid w:val="00ED3FDF"/>
    <w:rsid w:val="00ED5152"/>
    <w:rsid w:val="00ED7E4D"/>
    <w:rsid w:val="00EE041F"/>
    <w:rsid w:val="00EE0CB9"/>
    <w:rsid w:val="00EE17C0"/>
    <w:rsid w:val="00EE3150"/>
    <w:rsid w:val="00EE3A74"/>
    <w:rsid w:val="00EE76DA"/>
    <w:rsid w:val="00EF0BF6"/>
    <w:rsid w:val="00EF0F45"/>
    <w:rsid w:val="00EF3A34"/>
    <w:rsid w:val="00EF4FBC"/>
    <w:rsid w:val="00EF557E"/>
    <w:rsid w:val="00F12725"/>
    <w:rsid w:val="00F1551A"/>
    <w:rsid w:val="00F25574"/>
    <w:rsid w:val="00F3135A"/>
    <w:rsid w:val="00F37424"/>
    <w:rsid w:val="00F3744C"/>
    <w:rsid w:val="00F4361E"/>
    <w:rsid w:val="00F456F2"/>
    <w:rsid w:val="00F468C5"/>
    <w:rsid w:val="00F46D35"/>
    <w:rsid w:val="00F47E1E"/>
    <w:rsid w:val="00F50AA7"/>
    <w:rsid w:val="00F50CC7"/>
    <w:rsid w:val="00F52848"/>
    <w:rsid w:val="00F54C97"/>
    <w:rsid w:val="00F5585B"/>
    <w:rsid w:val="00F562EA"/>
    <w:rsid w:val="00F61729"/>
    <w:rsid w:val="00F61828"/>
    <w:rsid w:val="00F61E12"/>
    <w:rsid w:val="00F62052"/>
    <w:rsid w:val="00F62D0B"/>
    <w:rsid w:val="00F73E40"/>
    <w:rsid w:val="00F76085"/>
    <w:rsid w:val="00F772A8"/>
    <w:rsid w:val="00F850AC"/>
    <w:rsid w:val="00F8587B"/>
    <w:rsid w:val="00F91E29"/>
    <w:rsid w:val="00F93785"/>
    <w:rsid w:val="00F9539E"/>
    <w:rsid w:val="00FA5360"/>
    <w:rsid w:val="00FA58A4"/>
    <w:rsid w:val="00FB1457"/>
    <w:rsid w:val="00FB18AE"/>
    <w:rsid w:val="00FB372F"/>
    <w:rsid w:val="00FB3F69"/>
    <w:rsid w:val="00FB5492"/>
    <w:rsid w:val="00FC4278"/>
    <w:rsid w:val="00FC4D83"/>
    <w:rsid w:val="00FC5875"/>
    <w:rsid w:val="00FC61E7"/>
    <w:rsid w:val="00FD28CE"/>
    <w:rsid w:val="00FD3C0E"/>
    <w:rsid w:val="00FD6A92"/>
    <w:rsid w:val="00FD79B7"/>
    <w:rsid w:val="00FE0126"/>
    <w:rsid w:val="00FE0C75"/>
    <w:rsid w:val="00FE117A"/>
    <w:rsid w:val="00FE214E"/>
    <w:rsid w:val="00FE2385"/>
    <w:rsid w:val="00FE3225"/>
    <w:rsid w:val="00FE32FB"/>
    <w:rsid w:val="00FE451F"/>
    <w:rsid w:val="00FE68BF"/>
    <w:rsid w:val="00FF065E"/>
    <w:rsid w:val="00FF0D53"/>
    <w:rsid w:val="00FF2642"/>
    <w:rsid w:val="00FF4600"/>
    <w:rsid w:val="00FF5D2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rokecolor="none [3212]">
      <v:stroke color="none [3212]" weight="1pt"/>
      <v:shadow color="none [2732]" offset="3pt,3pt" offset2="2pt,2pt"/>
    </o:shapedefaults>
    <o:shapelayout v:ext="edit">
      <o:idmap v:ext="edit" data="2"/>
    </o:shapelayout>
  </w:shapeDefaults>
  <w:decimalSymbol w:val=","/>
  <w:listSeparator w:val=","/>
  <w14:docId w14:val="0DBE1522"/>
  <w15:docId w15:val="{084C0B56-EA4D-43BF-9AB0-F7CB0C69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uiPriority="45"/>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7234A0"/>
    <w:pPr>
      <w:spacing w:before="240" w:after="120"/>
    </w:pPr>
    <w:rPr>
      <w:color w:val="5A5A5A" w:themeColor="text1"/>
      <w:lang w:val="fr-CA"/>
    </w:rPr>
  </w:style>
  <w:style w:type="paragraph" w:styleId="Titre1">
    <w:name w:val="heading 1"/>
    <w:next w:val="Normal"/>
    <w:link w:val="Titre1Car"/>
    <w:uiPriority w:val="9"/>
    <w:qFormat/>
    <w:rsid w:val="00D82C0E"/>
    <w:pPr>
      <w:keepNext/>
      <w:pBdr>
        <w:bottom w:val="single" w:sz="18" w:space="1" w:color="FFC000"/>
      </w:pBdr>
      <w:spacing w:before="480" w:after="180" w:line="360" w:lineRule="auto"/>
      <w:ind w:left="360" w:hanging="360"/>
      <w:outlineLvl w:val="0"/>
    </w:pPr>
    <w:rPr>
      <w:rFonts w:asciiTheme="majorHAnsi" w:eastAsia="Perpetua" w:hAnsiTheme="majorHAnsi" w:cs="Tahoma"/>
      <w:color w:val="1F275B" w:themeColor="text2" w:themeShade="BF"/>
      <w:spacing w:val="20"/>
      <w:sz w:val="36"/>
      <w:szCs w:val="32"/>
    </w:rPr>
  </w:style>
  <w:style w:type="paragraph" w:styleId="Titre2">
    <w:name w:val="heading 2"/>
    <w:basedOn w:val="Normal"/>
    <w:next w:val="Normal"/>
    <w:link w:val="Titre2Car"/>
    <w:autoRedefine/>
    <w:qFormat/>
    <w:rsid w:val="00FF4600"/>
    <w:pPr>
      <w:spacing w:before="360" w:line="240" w:lineRule="auto"/>
      <w:ind w:left="432" w:hanging="432"/>
      <w:outlineLvl w:val="1"/>
    </w:pPr>
    <w:rPr>
      <w:rFonts w:ascii="Argumentum" w:eastAsia="Perpetua" w:hAnsi="Argumentum" w:cs="Times New Roman"/>
      <w:smallCaps/>
      <w:color w:val="1F275B" w:themeColor="accent1" w:themeShade="BF"/>
      <w:spacing w:val="20"/>
      <w:sz w:val="28"/>
      <w:szCs w:val="26"/>
      <w:u w:val="single"/>
    </w:rPr>
  </w:style>
  <w:style w:type="paragraph" w:styleId="Titre3">
    <w:name w:val="heading 3"/>
    <w:basedOn w:val="Titre2"/>
    <w:next w:val="Normal"/>
    <w:link w:val="Titre3Car"/>
    <w:unhideWhenUsed/>
    <w:qFormat/>
    <w:rsid w:val="006D4966"/>
    <w:pPr>
      <w:numPr>
        <w:ilvl w:val="2"/>
      </w:numPr>
      <w:ind w:left="432" w:hanging="432"/>
      <w:outlineLvl w:val="2"/>
    </w:pPr>
    <w:rPr>
      <w:rFonts w:asciiTheme="minorHAnsi" w:hAnsiTheme="minorHAnsi"/>
      <w:u w:val="none"/>
    </w:rPr>
  </w:style>
  <w:style w:type="paragraph" w:styleId="Titre4">
    <w:name w:val="heading 4"/>
    <w:next w:val="Normal"/>
    <w:link w:val="Titre4Car"/>
    <w:uiPriority w:val="9"/>
    <w:unhideWhenUsed/>
    <w:qFormat/>
    <w:rsid w:val="00D82C0E"/>
    <w:pPr>
      <w:keepLines/>
      <w:spacing w:before="200" w:after="0"/>
      <w:outlineLvl w:val="3"/>
    </w:pPr>
    <w:rPr>
      <w:rFonts w:asciiTheme="majorHAnsi" w:eastAsiaTheme="majorEastAsia" w:hAnsiTheme="majorHAnsi" w:cstheme="majorBidi"/>
      <w:bCs/>
      <w:iCs/>
      <w:spacing w:val="20"/>
      <w:sz w:val="28"/>
      <w:szCs w:val="26"/>
    </w:rPr>
  </w:style>
  <w:style w:type="paragraph" w:styleId="Titre5">
    <w:name w:val="heading 5"/>
    <w:basedOn w:val="Titre4"/>
    <w:next w:val="Normal"/>
    <w:link w:val="Titre5Car"/>
    <w:uiPriority w:val="9"/>
    <w:unhideWhenUsed/>
    <w:qFormat/>
    <w:rsid w:val="00187CF2"/>
    <w:pPr>
      <w:keepNext/>
      <w:outlineLvl w:val="4"/>
    </w:pPr>
    <w:rPr>
      <w:color w:val="151A3D"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F4030"/>
    <w:pPr>
      <w:spacing w:after="0" w:line="240" w:lineRule="auto"/>
    </w:pPr>
  </w:style>
  <w:style w:type="character" w:customStyle="1" w:styleId="SansinterligneCar">
    <w:name w:val="Sans interligne Car"/>
    <w:basedOn w:val="Policepardfaut"/>
    <w:link w:val="Sansinterligne"/>
    <w:uiPriority w:val="1"/>
    <w:rsid w:val="009F4030"/>
    <w:rPr>
      <w:rFonts w:eastAsiaTheme="minorEastAsia"/>
      <w:lang w:val="en-US"/>
    </w:rPr>
  </w:style>
  <w:style w:type="paragraph" w:styleId="Textedebulles">
    <w:name w:val="Balloon Text"/>
    <w:basedOn w:val="Normal"/>
    <w:link w:val="TextedebullesCar"/>
    <w:uiPriority w:val="99"/>
    <w:semiHidden/>
    <w:unhideWhenUsed/>
    <w:rsid w:val="006C0A8B"/>
    <w:pPr>
      <w:spacing w:line="240" w:lineRule="auto"/>
    </w:pPr>
    <w:rPr>
      <w:rFonts w:cs="Tahoma"/>
      <w:sz w:val="16"/>
      <w:szCs w:val="16"/>
    </w:rPr>
  </w:style>
  <w:style w:type="character" w:customStyle="1" w:styleId="TextedebullesCar">
    <w:name w:val="Texte de bulles Car"/>
    <w:basedOn w:val="Policepardfaut"/>
    <w:link w:val="Textedebulles"/>
    <w:uiPriority w:val="99"/>
    <w:semiHidden/>
    <w:rsid w:val="006C0A8B"/>
    <w:rPr>
      <w:rFonts w:ascii="Argumentum Regular" w:hAnsi="Argumentum Regular" w:cs="Tahoma"/>
      <w:sz w:val="16"/>
      <w:szCs w:val="16"/>
    </w:rPr>
  </w:style>
  <w:style w:type="paragraph" w:styleId="En-tte">
    <w:name w:val="header"/>
    <w:basedOn w:val="Normal"/>
    <w:link w:val="En-tteCar"/>
    <w:uiPriority w:val="99"/>
    <w:unhideWhenUsed/>
    <w:rsid w:val="006C0A8B"/>
    <w:pPr>
      <w:tabs>
        <w:tab w:val="center" w:pos="4513"/>
        <w:tab w:val="right" w:pos="9026"/>
      </w:tabs>
      <w:spacing w:line="240" w:lineRule="auto"/>
    </w:pPr>
    <w:rPr>
      <w:rFonts w:ascii="Argumentum Bold" w:hAnsi="Argumentum Bold"/>
    </w:rPr>
  </w:style>
  <w:style w:type="character" w:customStyle="1" w:styleId="En-tteCar">
    <w:name w:val="En-tête Car"/>
    <w:basedOn w:val="Policepardfaut"/>
    <w:link w:val="En-tte"/>
    <w:uiPriority w:val="99"/>
    <w:rsid w:val="006C0A8B"/>
    <w:rPr>
      <w:rFonts w:ascii="Argumentum Bold" w:hAnsi="Argumentum Bold"/>
    </w:rPr>
  </w:style>
  <w:style w:type="paragraph" w:styleId="Pieddepage">
    <w:name w:val="footer"/>
    <w:basedOn w:val="Normal"/>
    <w:link w:val="PieddepageCar"/>
    <w:uiPriority w:val="99"/>
    <w:unhideWhenUsed/>
    <w:rsid w:val="009F4030"/>
    <w:pPr>
      <w:tabs>
        <w:tab w:val="center" w:pos="4513"/>
        <w:tab w:val="right" w:pos="9026"/>
      </w:tabs>
      <w:spacing w:line="240" w:lineRule="auto"/>
    </w:pPr>
  </w:style>
  <w:style w:type="character" w:customStyle="1" w:styleId="PieddepageCar">
    <w:name w:val="Pied de page Car"/>
    <w:basedOn w:val="Policepardfaut"/>
    <w:link w:val="Pieddepage"/>
    <w:uiPriority w:val="99"/>
    <w:rsid w:val="009F4030"/>
  </w:style>
  <w:style w:type="character" w:customStyle="1" w:styleId="Titre1Car">
    <w:name w:val="Titre 1 Car"/>
    <w:basedOn w:val="Policepardfaut"/>
    <w:link w:val="Titre1"/>
    <w:uiPriority w:val="9"/>
    <w:rsid w:val="00D82C0E"/>
    <w:rPr>
      <w:rFonts w:asciiTheme="majorHAnsi" w:eastAsia="Perpetua" w:hAnsiTheme="majorHAnsi" w:cs="Tahoma"/>
      <w:color w:val="1F275B" w:themeColor="text2" w:themeShade="BF"/>
      <w:spacing w:val="20"/>
      <w:sz w:val="36"/>
      <w:szCs w:val="32"/>
    </w:rPr>
  </w:style>
  <w:style w:type="character" w:customStyle="1" w:styleId="Titre2Car">
    <w:name w:val="Titre 2 Car"/>
    <w:basedOn w:val="Policepardfaut"/>
    <w:link w:val="Titre2"/>
    <w:rsid w:val="00FF4600"/>
    <w:rPr>
      <w:rFonts w:ascii="Argumentum" w:eastAsia="Perpetua" w:hAnsi="Argumentum" w:cs="Times New Roman"/>
      <w:smallCaps/>
      <w:color w:val="1F275B" w:themeColor="accent1" w:themeShade="BF"/>
      <w:spacing w:val="20"/>
      <w:sz w:val="28"/>
      <w:szCs w:val="26"/>
      <w:u w:val="single"/>
      <w:lang w:val="fr-CA"/>
    </w:rPr>
  </w:style>
  <w:style w:type="character" w:customStyle="1" w:styleId="Titre3Car">
    <w:name w:val="Titre 3 Car"/>
    <w:basedOn w:val="Policepardfaut"/>
    <w:link w:val="Titre3"/>
    <w:rsid w:val="006D4966"/>
    <w:rPr>
      <w:rFonts w:eastAsia="Perpetua" w:cs="Times New Roman"/>
      <w:smallCaps/>
      <w:color w:val="1F275B" w:themeColor="accent1" w:themeShade="BF"/>
      <w:spacing w:val="20"/>
      <w:sz w:val="28"/>
      <w:szCs w:val="26"/>
      <w:lang w:val="fr-CA"/>
    </w:rPr>
  </w:style>
  <w:style w:type="paragraph" w:customStyle="1" w:styleId="GuidanceText">
    <w:name w:val="Guidance Text"/>
    <w:basedOn w:val="Normal"/>
    <w:qFormat/>
    <w:rsid w:val="00D82C0E"/>
    <w:rPr>
      <w:rFonts w:eastAsia="Calibri" w:cs="Times New Roman"/>
      <w:i/>
      <w:color w:val="FF0000"/>
    </w:rPr>
  </w:style>
  <w:style w:type="paragraph" w:customStyle="1" w:styleId="Indentedbodytext">
    <w:name w:val="Indented body text"/>
    <w:basedOn w:val="Normal"/>
    <w:rsid w:val="006C0A8B"/>
    <w:pPr>
      <w:overflowPunct w:val="0"/>
      <w:autoSpaceDE w:val="0"/>
      <w:autoSpaceDN w:val="0"/>
      <w:adjustRightInd w:val="0"/>
      <w:spacing w:after="240" w:line="240" w:lineRule="auto"/>
      <w:ind w:left="1134"/>
      <w:jc w:val="both"/>
      <w:textAlignment w:val="baseline"/>
    </w:pPr>
    <w:rPr>
      <w:rFonts w:eastAsia="Times New Roman" w:cs="Times New Roman"/>
      <w:sz w:val="24"/>
      <w:szCs w:val="24"/>
    </w:rPr>
  </w:style>
  <w:style w:type="paragraph" w:customStyle="1" w:styleId="TableText">
    <w:name w:val="Table Text"/>
    <w:basedOn w:val="Normal"/>
    <w:rsid w:val="00EF4FBC"/>
    <w:pPr>
      <w:spacing w:before="60" w:after="60" w:line="240" w:lineRule="auto"/>
    </w:pPr>
    <w:rPr>
      <w:rFonts w:ascii="Times New Roman" w:eastAsia="Times New Roman" w:hAnsi="Times New Roman" w:cs="Times New Roman"/>
      <w:sz w:val="20"/>
      <w:szCs w:val="24"/>
    </w:rPr>
  </w:style>
  <w:style w:type="paragraph" w:customStyle="1" w:styleId="TableHeaderRow">
    <w:name w:val="Table Header Row"/>
    <w:basedOn w:val="Normal"/>
    <w:next w:val="Normal"/>
    <w:rsid w:val="00EF4FBC"/>
    <w:pPr>
      <w:spacing w:before="40" w:after="40" w:line="240" w:lineRule="auto"/>
    </w:pPr>
    <w:rPr>
      <w:rFonts w:ascii="Arial" w:eastAsia="Times New Roman" w:hAnsi="Arial" w:cs="Times New Roman"/>
      <w:b/>
      <w:color w:val="FFFFFF"/>
      <w:szCs w:val="24"/>
    </w:rPr>
  </w:style>
  <w:style w:type="character" w:styleId="Textedelespacerserv">
    <w:name w:val="Placeholder Text"/>
    <w:basedOn w:val="Policepardfaut"/>
    <w:uiPriority w:val="99"/>
    <w:semiHidden/>
    <w:rsid w:val="006E06A3"/>
    <w:rPr>
      <w:color w:val="808080"/>
    </w:rPr>
  </w:style>
  <w:style w:type="paragraph" w:styleId="Titre">
    <w:name w:val="Title"/>
    <w:basedOn w:val="Normal"/>
    <w:next w:val="Normal"/>
    <w:link w:val="TitreCar"/>
    <w:uiPriority w:val="10"/>
    <w:qFormat/>
    <w:rsid w:val="00D82C0E"/>
    <w:rPr>
      <w:rFonts w:asciiTheme="majorHAnsi" w:eastAsiaTheme="majorEastAsia" w:hAnsiTheme="majorHAnsi" w:cstheme="majorBidi"/>
      <w:color w:val="1F275B" w:themeColor="text2" w:themeShade="BF"/>
      <w:sz w:val="56"/>
      <w:szCs w:val="72"/>
    </w:rPr>
  </w:style>
  <w:style w:type="character" w:customStyle="1" w:styleId="TitreCar">
    <w:name w:val="Titre Car"/>
    <w:basedOn w:val="Policepardfaut"/>
    <w:link w:val="Titre"/>
    <w:uiPriority w:val="10"/>
    <w:rsid w:val="00D82C0E"/>
    <w:rPr>
      <w:rFonts w:asciiTheme="majorHAnsi" w:eastAsiaTheme="majorEastAsia" w:hAnsiTheme="majorHAnsi" w:cstheme="majorBidi"/>
      <w:color w:val="1F275B" w:themeColor="text2" w:themeShade="BF"/>
      <w:sz w:val="56"/>
      <w:szCs w:val="72"/>
    </w:rPr>
  </w:style>
  <w:style w:type="paragraph" w:styleId="Sous-titre">
    <w:name w:val="Subtitle"/>
    <w:basedOn w:val="Normal"/>
    <w:next w:val="Normal"/>
    <w:link w:val="Sous-titreCar"/>
    <w:uiPriority w:val="11"/>
    <w:qFormat/>
    <w:rsid w:val="00D82C0E"/>
    <w:pPr>
      <w:numPr>
        <w:ilvl w:val="1"/>
      </w:numPr>
    </w:pPr>
    <w:rPr>
      <w:rFonts w:eastAsiaTheme="majorEastAsia" w:cstheme="majorBidi"/>
      <w:iCs/>
      <w:spacing w:val="15"/>
      <w:sz w:val="30"/>
      <w:szCs w:val="30"/>
      <w:lang w:eastAsia="ja-JP"/>
    </w:rPr>
  </w:style>
  <w:style w:type="character" w:customStyle="1" w:styleId="Sous-titreCar">
    <w:name w:val="Sous-titre Car"/>
    <w:basedOn w:val="Policepardfaut"/>
    <w:link w:val="Sous-titre"/>
    <w:uiPriority w:val="11"/>
    <w:rsid w:val="00D82C0E"/>
    <w:rPr>
      <w:rFonts w:eastAsiaTheme="majorEastAsia" w:cstheme="majorBidi"/>
      <w:iCs/>
      <w:spacing w:val="15"/>
      <w:sz w:val="30"/>
      <w:szCs w:val="30"/>
      <w:lang w:eastAsia="ja-JP"/>
    </w:rPr>
  </w:style>
  <w:style w:type="table" w:styleId="Grilledutableau">
    <w:name w:val="Table Grid"/>
    <w:basedOn w:val="TableauNormal"/>
    <w:uiPriority w:val="59"/>
    <w:rsid w:val="00A12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unhideWhenUsed/>
    <w:rsid w:val="003B1649"/>
    <w:rPr>
      <w:color w:val="3ABEB6" w:themeColor="hyperlink"/>
      <w:u w:val="single"/>
    </w:rPr>
  </w:style>
  <w:style w:type="character" w:styleId="Lienvisit">
    <w:name w:val="FollowedHyperlink"/>
    <w:basedOn w:val="Policepardfaut"/>
    <w:uiPriority w:val="99"/>
    <w:semiHidden/>
    <w:unhideWhenUsed/>
    <w:rsid w:val="003B1649"/>
    <w:rPr>
      <w:color w:val="A5A5A5" w:themeColor="followedHyperlink"/>
      <w:u w:val="single"/>
    </w:rPr>
  </w:style>
  <w:style w:type="paragraph" w:styleId="En-ttedetabledesmatires">
    <w:name w:val="TOC Heading"/>
    <w:basedOn w:val="Titre1"/>
    <w:next w:val="Normal"/>
    <w:uiPriority w:val="39"/>
    <w:unhideWhenUsed/>
    <w:qFormat/>
    <w:rsid w:val="00D82C0E"/>
    <w:pPr>
      <w:keepLines/>
      <w:spacing w:after="0" w:line="276" w:lineRule="auto"/>
      <w:ind w:left="0" w:firstLine="0"/>
      <w:outlineLvl w:val="9"/>
    </w:pPr>
    <w:rPr>
      <w:rFonts w:asciiTheme="minorHAnsi" w:eastAsiaTheme="majorEastAsia" w:hAnsiTheme="minorHAnsi" w:cstheme="majorBidi"/>
      <w:b/>
      <w:bCs/>
      <w:color w:val="1F275B" w:themeColor="accent1" w:themeShade="BF"/>
      <w:spacing w:val="0"/>
      <w:szCs w:val="28"/>
      <w:lang w:eastAsia="ja-JP"/>
    </w:rPr>
  </w:style>
  <w:style w:type="paragraph" w:styleId="Tabledesrfrencesjuridiques">
    <w:name w:val="table of authorities"/>
    <w:basedOn w:val="Normal"/>
    <w:next w:val="Normal"/>
    <w:uiPriority w:val="99"/>
    <w:semiHidden/>
    <w:unhideWhenUsed/>
    <w:rsid w:val="009D1CFA"/>
    <w:pPr>
      <w:ind w:left="220" w:hanging="220"/>
    </w:pPr>
  </w:style>
  <w:style w:type="paragraph" w:styleId="TM2">
    <w:name w:val="toc 2"/>
    <w:basedOn w:val="Normal"/>
    <w:next w:val="Normal"/>
    <w:autoRedefine/>
    <w:uiPriority w:val="39"/>
    <w:unhideWhenUsed/>
    <w:qFormat/>
    <w:rsid w:val="00534F4A"/>
    <w:pPr>
      <w:tabs>
        <w:tab w:val="left" w:pos="880"/>
        <w:tab w:val="right" w:leader="dot" w:pos="9620"/>
      </w:tabs>
      <w:spacing w:before="120" w:line="240" w:lineRule="auto"/>
      <w:ind w:left="216"/>
    </w:pPr>
    <w:rPr>
      <w:lang w:eastAsia="ja-JP"/>
    </w:rPr>
  </w:style>
  <w:style w:type="paragraph" w:styleId="TM1">
    <w:name w:val="toc 1"/>
    <w:basedOn w:val="Normal"/>
    <w:next w:val="Normal"/>
    <w:autoRedefine/>
    <w:uiPriority w:val="39"/>
    <w:unhideWhenUsed/>
    <w:qFormat/>
    <w:rsid w:val="00534F4A"/>
    <w:pPr>
      <w:tabs>
        <w:tab w:val="left" w:pos="450"/>
        <w:tab w:val="right" w:leader="dot" w:pos="9620"/>
      </w:tabs>
      <w:spacing w:before="120" w:line="240" w:lineRule="auto"/>
    </w:pPr>
    <w:rPr>
      <w:lang w:eastAsia="ja-JP"/>
    </w:rPr>
  </w:style>
  <w:style w:type="paragraph" w:styleId="TM3">
    <w:name w:val="toc 3"/>
    <w:basedOn w:val="Normal"/>
    <w:next w:val="Normal"/>
    <w:autoRedefine/>
    <w:uiPriority w:val="39"/>
    <w:unhideWhenUsed/>
    <w:qFormat/>
    <w:rsid w:val="009D1CFA"/>
    <w:pPr>
      <w:spacing w:after="100"/>
      <w:ind w:left="440"/>
    </w:pPr>
    <w:rPr>
      <w:lang w:eastAsia="ja-JP"/>
    </w:rPr>
  </w:style>
  <w:style w:type="paragraph" w:styleId="Paragraphedeliste">
    <w:name w:val="List Paragraph"/>
    <w:basedOn w:val="Normal"/>
    <w:uiPriority w:val="34"/>
    <w:qFormat/>
    <w:rsid w:val="004F0B35"/>
    <w:pPr>
      <w:ind w:left="720"/>
      <w:contextualSpacing/>
    </w:pPr>
  </w:style>
  <w:style w:type="character" w:customStyle="1" w:styleId="Titre4Car">
    <w:name w:val="Titre 4 Car"/>
    <w:basedOn w:val="Policepardfaut"/>
    <w:link w:val="Titre4"/>
    <w:uiPriority w:val="9"/>
    <w:rsid w:val="00D82C0E"/>
    <w:rPr>
      <w:rFonts w:asciiTheme="majorHAnsi" w:eastAsiaTheme="majorEastAsia" w:hAnsiTheme="majorHAnsi" w:cstheme="majorBidi"/>
      <w:bCs/>
      <w:iCs/>
      <w:spacing w:val="20"/>
      <w:sz w:val="28"/>
      <w:szCs w:val="26"/>
    </w:rPr>
  </w:style>
  <w:style w:type="character" w:customStyle="1" w:styleId="Titre5Car">
    <w:name w:val="Titre 5 Car"/>
    <w:basedOn w:val="Policepardfaut"/>
    <w:link w:val="Titre5"/>
    <w:uiPriority w:val="9"/>
    <w:rsid w:val="003F3187"/>
    <w:rPr>
      <w:rFonts w:asciiTheme="majorHAnsi" w:eastAsiaTheme="majorEastAsia" w:hAnsiTheme="majorHAnsi" w:cstheme="majorBidi"/>
      <w:b/>
      <w:bCs/>
      <w:iCs/>
      <w:color w:val="151A3D" w:themeColor="accent1" w:themeShade="7F"/>
      <w:spacing w:val="20"/>
      <w:sz w:val="52"/>
      <w:szCs w:val="32"/>
    </w:rPr>
  </w:style>
  <w:style w:type="character" w:styleId="Marquedecommentaire">
    <w:name w:val="annotation reference"/>
    <w:basedOn w:val="Policepardfaut"/>
    <w:uiPriority w:val="99"/>
    <w:semiHidden/>
    <w:unhideWhenUsed/>
    <w:rsid w:val="009134CB"/>
    <w:rPr>
      <w:sz w:val="18"/>
      <w:szCs w:val="18"/>
    </w:rPr>
  </w:style>
  <w:style w:type="paragraph" w:styleId="Commentaire">
    <w:name w:val="annotation text"/>
    <w:basedOn w:val="Normal"/>
    <w:link w:val="CommentaireCar"/>
    <w:uiPriority w:val="99"/>
    <w:semiHidden/>
    <w:unhideWhenUsed/>
    <w:rsid w:val="009134CB"/>
    <w:pPr>
      <w:spacing w:line="240" w:lineRule="auto"/>
    </w:pPr>
    <w:rPr>
      <w:sz w:val="24"/>
      <w:szCs w:val="24"/>
    </w:rPr>
  </w:style>
  <w:style w:type="character" w:customStyle="1" w:styleId="CommentaireCar">
    <w:name w:val="Commentaire Car"/>
    <w:basedOn w:val="Policepardfaut"/>
    <w:link w:val="Commentaire"/>
    <w:uiPriority w:val="99"/>
    <w:semiHidden/>
    <w:rsid w:val="009134CB"/>
    <w:rPr>
      <w:sz w:val="24"/>
      <w:szCs w:val="24"/>
    </w:rPr>
  </w:style>
  <w:style w:type="paragraph" w:styleId="Objetducommentaire">
    <w:name w:val="annotation subject"/>
    <w:basedOn w:val="Commentaire"/>
    <w:next w:val="Commentaire"/>
    <w:link w:val="ObjetducommentaireCar"/>
    <w:uiPriority w:val="99"/>
    <w:semiHidden/>
    <w:unhideWhenUsed/>
    <w:rsid w:val="009134CB"/>
    <w:rPr>
      <w:b/>
      <w:bCs/>
      <w:sz w:val="20"/>
      <w:szCs w:val="20"/>
    </w:rPr>
  </w:style>
  <w:style w:type="character" w:customStyle="1" w:styleId="ObjetducommentaireCar">
    <w:name w:val="Objet du commentaire Car"/>
    <w:basedOn w:val="CommentaireCar"/>
    <w:link w:val="Objetducommentaire"/>
    <w:uiPriority w:val="99"/>
    <w:semiHidden/>
    <w:rsid w:val="009134CB"/>
    <w:rPr>
      <w:b/>
      <w:bCs/>
      <w:sz w:val="20"/>
      <w:szCs w:val="20"/>
    </w:rPr>
  </w:style>
  <w:style w:type="paragraph" w:styleId="Rvision">
    <w:name w:val="Revision"/>
    <w:hidden/>
    <w:uiPriority w:val="99"/>
    <w:semiHidden/>
    <w:rsid w:val="00EE76DA"/>
    <w:pPr>
      <w:spacing w:after="0" w:line="240" w:lineRule="auto"/>
    </w:pPr>
  </w:style>
  <w:style w:type="paragraph" w:styleId="Textebrut">
    <w:name w:val="Plain Text"/>
    <w:basedOn w:val="Normal"/>
    <w:link w:val="TextebrutCar"/>
    <w:uiPriority w:val="99"/>
    <w:unhideWhenUsed/>
    <w:rsid w:val="006C0A8B"/>
    <w:pPr>
      <w:spacing w:line="240" w:lineRule="auto"/>
    </w:pPr>
    <w:rPr>
      <w:rFonts w:cs="Times New Roman"/>
      <w:szCs w:val="21"/>
    </w:rPr>
  </w:style>
  <w:style w:type="character" w:customStyle="1" w:styleId="TextebrutCar">
    <w:name w:val="Texte brut Car"/>
    <w:basedOn w:val="Policepardfaut"/>
    <w:link w:val="Textebrut"/>
    <w:uiPriority w:val="99"/>
    <w:rsid w:val="006C0A8B"/>
    <w:rPr>
      <w:rFonts w:ascii="Argumentum Regular" w:hAnsi="Argumentum Regular" w:cs="Times New Roman"/>
      <w:szCs w:val="21"/>
    </w:rPr>
  </w:style>
  <w:style w:type="paragraph" w:styleId="NormalWeb">
    <w:name w:val="Normal (Web)"/>
    <w:basedOn w:val="Normal"/>
    <w:uiPriority w:val="99"/>
    <w:semiHidden/>
    <w:unhideWhenUsed/>
    <w:rsid w:val="00890F69"/>
    <w:pPr>
      <w:spacing w:before="100" w:beforeAutospacing="1" w:after="100" w:afterAutospacing="1" w:line="240" w:lineRule="auto"/>
    </w:pPr>
    <w:rPr>
      <w:rFonts w:ascii="Times New Roman" w:eastAsiaTheme="minorHAnsi" w:hAnsi="Times New Roman" w:cs="Times New Roman"/>
      <w:sz w:val="24"/>
      <w:szCs w:val="24"/>
    </w:rPr>
  </w:style>
  <w:style w:type="paragraph" w:styleId="Lgende">
    <w:name w:val="caption"/>
    <w:basedOn w:val="Normal"/>
    <w:next w:val="Normal"/>
    <w:uiPriority w:val="35"/>
    <w:unhideWhenUsed/>
    <w:qFormat/>
    <w:rsid w:val="008C4622"/>
    <w:pPr>
      <w:spacing w:after="200" w:line="240" w:lineRule="auto"/>
    </w:pPr>
    <w:rPr>
      <w:b/>
      <w:bCs/>
      <w:color w:val="2A357B" w:themeColor="accent1"/>
      <w:sz w:val="18"/>
      <w:szCs w:val="18"/>
    </w:rPr>
  </w:style>
  <w:style w:type="table" w:styleId="TableauGrille3-Accentuation6">
    <w:name w:val="Grid Table 3 Accent 6"/>
    <w:basedOn w:val="TableauNormal"/>
    <w:uiPriority w:val="48"/>
    <w:rsid w:val="00D5534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18D8D" w:themeColor="accent6" w:themeTint="99"/>
        <w:left w:val="single" w:sz="4" w:space="0" w:color="F18D8D" w:themeColor="accent6" w:themeTint="99"/>
        <w:bottom w:val="single" w:sz="4" w:space="0" w:color="F18D8D" w:themeColor="accent6" w:themeTint="99"/>
        <w:right w:val="single" w:sz="4" w:space="0" w:color="F18D8D" w:themeColor="accent6" w:themeTint="99"/>
        <w:insideH w:val="single" w:sz="4" w:space="0" w:color="F18D8D" w:themeColor="accent6" w:themeTint="99"/>
        <w:insideV w:val="single" w:sz="4" w:space="0" w:color="F18D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9D9" w:themeFill="accent6" w:themeFillTint="33"/>
      </w:tcPr>
    </w:tblStylePr>
    <w:tblStylePr w:type="band1Horz">
      <w:tblPr/>
      <w:tcPr>
        <w:shd w:val="clear" w:color="auto" w:fill="FAD9D9" w:themeFill="accent6" w:themeFillTint="33"/>
      </w:tcPr>
    </w:tblStylePr>
    <w:tblStylePr w:type="neCell">
      <w:tblPr/>
      <w:tcPr>
        <w:tcBorders>
          <w:bottom w:val="single" w:sz="4" w:space="0" w:color="F18D8D" w:themeColor="accent6" w:themeTint="99"/>
        </w:tcBorders>
      </w:tcPr>
    </w:tblStylePr>
    <w:tblStylePr w:type="nwCell">
      <w:tblPr/>
      <w:tcPr>
        <w:tcBorders>
          <w:bottom w:val="single" w:sz="4" w:space="0" w:color="F18D8D" w:themeColor="accent6" w:themeTint="99"/>
        </w:tcBorders>
      </w:tcPr>
    </w:tblStylePr>
    <w:tblStylePr w:type="seCell">
      <w:tblPr/>
      <w:tcPr>
        <w:tcBorders>
          <w:top w:val="single" w:sz="4" w:space="0" w:color="F18D8D" w:themeColor="accent6" w:themeTint="99"/>
        </w:tcBorders>
      </w:tcPr>
    </w:tblStylePr>
    <w:tblStylePr w:type="swCell">
      <w:tblPr/>
      <w:tcPr>
        <w:tcBorders>
          <w:top w:val="single" w:sz="4" w:space="0" w:color="F18D8D" w:themeColor="accent6" w:themeTint="99"/>
        </w:tcBorders>
      </w:tcPr>
    </w:tblStylePr>
  </w:style>
  <w:style w:type="table" w:styleId="TableauGrille6Couleur-Accentuation6">
    <w:name w:val="Grid Table 6 Colorful Accent 6"/>
    <w:basedOn w:val="TableauNormal"/>
    <w:uiPriority w:val="51"/>
    <w:rsid w:val="00D55348"/>
    <w:pPr>
      <w:spacing w:after="0" w:line="240" w:lineRule="auto"/>
    </w:pPr>
    <w:rPr>
      <w:color w:val="C81717" w:themeColor="accent6" w:themeShade="BF"/>
    </w:rPr>
    <w:tblPr>
      <w:tblStyleRowBandSize w:val="1"/>
      <w:tblStyleColBandSize w:val="1"/>
      <w:tblBorders>
        <w:top w:val="single" w:sz="4" w:space="0" w:color="F18D8D" w:themeColor="accent6" w:themeTint="99"/>
        <w:left w:val="single" w:sz="4" w:space="0" w:color="F18D8D" w:themeColor="accent6" w:themeTint="99"/>
        <w:bottom w:val="single" w:sz="4" w:space="0" w:color="F18D8D" w:themeColor="accent6" w:themeTint="99"/>
        <w:right w:val="single" w:sz="4" w:space="0" w:color="F18D8D" w:themeColor="accent6" w:themeTint="99"/>
        <w:insideH w:val="single" w:sz="4" w:space="0" w:color="F18D8D" w:themeColor="accent6" w:themeTint="99"/>
        <w:insideV w:val="single" w:sz="4" w:space="0" w:color="F18D8D" w:themeColor="accent6" w:themeTint="99"/>
      </w:tblBorders>
    </w:tblPr>
    <w:tblStylePr w:type="firstRow">
      <w:rPr>
        <w:b/>
        <w:bCs/>
      </w:rPr>
      <w:tblPr/>
      <w:tcPr>
        <w:tcBorders>
          <w:bottom w:val="single" w:sz="12" w:space="0" w:color="F18D8D" w:themeColor="accent6" w:themeTint="99"/>
        </w:tcBorders>
      </w:tcPr>
    </w:tblStylePr>
    <w:tblStylePr w:type="lastRow">
      <w:rPr>
        <w:b/>
        <w:bCs/>
      </w:rPr>
      <w:tblPr/>
      <w:tcPr>
        <w:tcBorders>
          <w:top w:val="double" w:sz="4" w:space="0" w:color="F18D8D" w:themeColor="accent6" w:themeTint="99"/>
        </w:tcBorders>
      </w:tcPr>
    </w:tblStylePr>
    <w:tblStylePr w:type="firstCol">
      <w:rPr>
        <w:b/>
        <w:bCs/>
      </w:rPr>
    </w:tblStylePr>
    <w:tblStylePr w:type="lastCol">
      <w:rPr>
        <w:b/>
        <w:bCs/>
      </w:rPr>
    </w:tblStylePr>
    <w:tblStylePr w:type="band1Vert">
      <w:tblPr/>
      <w:tcPr>
        <w:shd w:val="clear" w:color="auto" w:fill="FAD9D9" w:themeFill="accent6" w:themeFillTint="33"/>
      </w:tcPr>
    </w:tblStylePr>
    <w:tblStylePr w:type="band1Horz">
      <w:tblPr/>
      <w:tcPr>
        <w:shd w:val="clear" w:color="auto" w:fill="FAD9D9" w:themeFill="accent6" w:themeFillTint="33"/>
      </w:tcPr>
    </w:tblStylePr>
  </w:style>
  <w:style w:type="table" w:styleId="Grilleclaire-Accent1">
    <w:name w:val="Light Grid Accent 1"/>
    <w:basedOn w:val="TableauNormal"/>
    <w:uiPriority w:val="62"/>
    <w:rsid w:val="00F468C5"/>
    <w:pPr>
      <w:spacing w:after="0" w:line="240" w:lineRule="auto"/>
    </w:pPr>
    <w:tblPr>
      <w:tblStyleRowBandSize w:val="1"/>
      <w:tblStyleColBandSize w:val="1"/>
      <w:tblBorders>
        <w:top w:val="single" w:sz="8" w:space="0" w:color="2A357B" w:themeColor="accent1"/>
        <w:left w:val="single" w:sz="8" w:space="0" w:color="2A357B" w:themeColor="accent1"/>
        <w:bottom w:val="single" w:sz="8" w:space="0" w:color="2A357B" w:themeColor="accent1"/>
        <w:right w:val="single" w:sz="8" w:space="0" w:color="2A357B" w:themeColor="accent1"/>
        <w:insideH w:val="single" w:sz="8" w:space="0" w:color="2A357B" w:themeColor="accent1"/>
        <w:insideV w:val="single" w:sz="8" w:space="0" w:color="2A357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357B" w:themeColor="accent1"/>
          <w:left w:val="single" w:sz="8" w:space="0" w:color="2A357B" w:themeColor="accent1"/>
          <w:bottom w:val="single" w:sz="18" w:space="0" w:color="2A357B" w:themeColor="accent1"/>
          <w:right w:val="single" w:sz="8" w:space="0" w:color="2A357B" w:themeColor="accent1"/>
          <w:insideH w:val="nil"/>
          <w:insideV w:val="single" w:sz="8" w:space="0" w:color="2A357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357B" w:themeColor="accent1"/>
          <w:left w:val="single" w:sz="8" w:space="0" w:color="2A357B" w:themeColor="accent1"/>
          <w:bottom w:val="single" w:sz="8" w:space="0" w:color="2A357B" w:themeColor="accent1"/>
          <w:right w:val="single" w:sz="8" w:space="0" w:color="2A357B" w:themeColor="accent1"/>
          <w:insideH w:val="nil"/>
          <w:insideV w:val="single" w:sz="8" w:space="0" w:color="2A357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357B" w:themeColor="accent1"/>
          <w:left w:val="single" w:sz="8" w:space="0" w:color="2A357B" w:themeColor="accent1"/>
          <w:bottom w:val="single" w:sz="8" w:space="0" w:color="2A357B" w:themeColor="accent1"/>
          <w:right w:val="single" w:sz="8" w:space="0" w:color="2A357B" w:themeColor="accent1"/>
        </w:tcBorders>
      </w:tcPr>
    </w:tblStylePr>
    <w:tblStylePr w:type="band1Vert">
      <w:tblPr/>
      <w:tcPr>
        <w:tcBorders>
          <w:top w:val="single" w:sz="8" w:space="0" w:color="2A357B" w:themeColor="accent1"/>
          <w:left w:val="single" w:sz="8" w:space="0" w:color="2A357B" w:themeColor="accent1"/>
          <w:bottom w:val="single" w:sz="8" w:space="0" w:color="2A357B" w:themeColor="accent1"/>
          <w:right w:val="single" w:sz="8" w:space="0" w:color="2A357B" w:themeColor="accent1"/>
        </w:tcBorders>
        <w:shd w:val="clear" w:color="auto" w:fill="BFC4E9" w:themeFill="accent1" w:themeFillTint="3F"/>
      </w:tcPr>
    </w:tblStylePr>
    <w:tblStylePr w:type="band1Horz">
      <w:tblPr/>
      <w:tcPr>
        <w:tcBorders>
          <w:top w:val="single" w:sz="8" w:space="0" w:color="2A357B" w:themeColor="accent1"/>
          <w:left w:val="single" w:sz="8" w:space="0" w:color="2A357B" w:themeColor="accent1"/>
          <w:bottom w:val="single" w:sz="8" w:space="0" w:color="2A357B" w:themeColor="accent1"/>
          <w:right w:val="single" w:sz="8" w:space="0" w:color="2A357B" w:themeColor="accent1"/>
          <w:insideV w:val="single" w:sz="8" w:space="0" w:color="2A357B" w:themeColor="accent1"/>
        </w:tcBorders>
        <w:shd w:val="clear" w:color="auto" w:fill="BFC4E9" w:themeFill="accent1" w:themeFillTint="3F"/>
      </w:tcPr>
    </w:tblStylePr>
    <w:tblStylePr w:type="band2Horz">
      <w:tblPr/>
      <w:tcPr>
        <w:tcBorders>
          <w:top w:val="single" w:sz="8" w:space="0" w:color="2A357B" w:themeColor="accent1"/>
          <w:left w:val="single" w:sz="8" w:space="0" w:color="2A357B" w:themeColor="accent1"/>
          <w:bottom w:val="single" w:sz="8" w:space="0" w:color="2A357B" w:themeColor="accent1"/>
          <w:right w:val="single" w:sz="8" w:space="0" w:color="2A357B" w:themeColor="accent1"/>
          <w:insideV w:val="single" w:sz="8" w:space="0" w:color="2A357B" w:themeColor="accent1"/>
        </w:tcBorders>
      </w:tcPr>
    </w:tblStylePr>
  </w:style>
  <w:style w:type="table" w:styleId="Tableausimple5">
    <w:name w:val="Plain Table 5"/>
    <w:basedOn w:val="TableauNormal"/>
    <w:uiPriority w:val="45"/>
    <w:rsid w:val="005D136C"/>
    <w:pPr>
      <w:spacing w:after="0" w:line="240" w:lineRule="auto"/>
    </w:pPr>
    <w:rPr>
      <w:rFonts w:asciiTheme="majorHAnsi" w:hAnsiTheme="majorHAnsi"/>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CACA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CACA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CACA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CACA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6Couleur-Accentuation1">
    <w:name w:val="Grid Table 6 Colorful Accent 1"/>
    <w:basedOn w:val="TableauNormal"/>
    <w:uiPriority w:val="51"/>
    <w:rsid w:val="00240C27"/>
    <w:pPr>
      <w:spacing w:after="0" w:line="240" w:lineRule="auto"/>
    </w:pPr>
    <w:tblPr>
      <w:tblStyleRowBandSize w:val="1"/>
      <w:tblStyleColBandSize w:val="1"/>
      <w:tblBorders>
        <w:insideV w:val="single" w:sz="4" w:space="0" w:color="939393" w:themeColor="text1" w:themeTint="A6"/>
      </w:tblBorders>
    </w:tblPr>
    <w:tcPr>
      <w:shd w:val="clear" w:color="auto" w:fill="auto"/>
    </w:tcPr>
    <w:tblStylePr w:type="firstRow">
      <w:rPr>
        <w:b/>
        <w:bCs/>
      </w:rPr>
      <w:tblPr/>
      <w:tcPr>
        <w:tcBorders>
          <w:bottom w:val="single" w:sz="12" w:space="0" w:color="6472CA" w:themeColor="accent1" w:themeTint="99"/>
        </w:tcBorders>
      </w:tcPr>
    </w:tblStylePr>
    <w:tblStylePr w:type="lastRow">
      <w:rPr>
        <w:b/>
        <w:bCs/>
      </w:rPr>
      <w:tblPr/>
      <w:tcPr>
        <w:tcBorders>
          <w:top w:val="double" w:sz="4" w:space="0" w:color="6472CA" w:themeColor="accent1" w:themeTint="99"/>
        </w:tcBorders>
      </w:tcPr>
    </w:tblStylePr>
    <w:tblStylePr w:type="firstCol">
      <w:rPr>
        <w:b/>
        <w:bCs/>
      </w:rPr>
    </w:tblStylePr>
    <w:tblStylePr w:type="lastCol">
      <w:rPr>
        <w:b/>
        <w:bCs/>
      </w:rPr>
    </w:tblStylePr>
    <w:tblStylePr w:type="band1Vert">
      <w:tblPr/>
      <w:tcPr>
        <w:shd w:val="clear" w:color="auto" w:fill="CBD0ED" w:themeFill="accent1" w:themeFillTint="33"/>
      </w:tcPr>
    </w:tblStylePr>
    <w:tblStylePr w:type="band1Horz">
      <w:tblPr/>
      <w:tcPr>
        <w:shd w:val="clear" w:color="auto" w:fill="CBD0ED" w:themeFill="accent1" w:themeFillTint="33"/>
      </w:tcPr>
    </w:tblStylePr>
  </w:style>
  <w:style w:type="table" w:styleId="TableauGrille6Couleur">
    <w:name w:val="Grid Table 6 Colorful"/>
    <w:basedOn w:val="TableauNormal"/>
    <w:uiPriority w:val="51"/>
    <w:rsid w:val="005B6D97"/>
    <w:pPr>
      <w:spacing w:after="0" w:line="240" w:lineRule="auto"/>
    </w:pPr>
    <w:rPr>
      <w:color w:val="5A5A5A" w:themeColor="text1"/>
    </w:r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auto"/>
    </w:tcPr>
    <w:tblStylePr w:type="firstRow">
      <w:rPr>
        <w:b/>
        <w:bCs/>
      </w:rPr>
      <w:tblPr/>
      <w:tcPr>
        <w:tcBorders>
          <w:bottom w:val="single" w:sz="12" w:space="0" w:color="9C9C9C" w:themeColor="text1" w:themeTint="99"/>
        </w:tcBorders>
      </w:tcPr>
    </w:tblStylePr>
    <w:tblStylePr w:type="lastRow">
      <w:rPr>
        <w:b/>
        <w:bCs/>
      </w:rPr>
      <w:tblPr/>
      <w:tcPr>
        <w:tcBorders>
          <w:top w:val="double" w:sz="4" w:space="0" w:color="9C9C9C" w:themeColor="text1" w:themeTint="99"/>
        </w:tcBorders>
      </w:tcPr>
    </w:tblStylePr>
    <w:tblStylePr w:type="firstCol">
      <w:rPr>
        <w:b/>
        <w:bCs/>
      </w:rPr>
    </w:tblStylePr>
    <w:tblStylePr w:type="lastCol">
      <w:rPr>
        <w:b/>
        <w:bCs/>
      </w:rPr>
    </w:tblStylePr>
    <w:tblStylePr w:type="band1Horz">
      <w:tblPr/>
      <w:tcPr>
        <w:shd w:val="clear" w:color="auto" w:fill="FAFAFC"/>
      </w:tcPr>
    </w:tblStylePr>
  </w:style>
  <w:style w:type="character" w:styleId="Titredulivre">
    <w:name w:val="Book Title"/>
    <w:basedOn w:val="Policepardfaut"/>
    <w:uiPriority w:val="33"/>
    <w:qFormat/>
    <w:rsid w:val="00D82C0E"/>
    <w:rPr>
      <w:b/>
      <w:bCs/>
      <w:i w:val="0"/>
      <w:iCs/>
      <w:spacing w:val="5"/>
    </w:rPr>
  </w:style>
  <w:style w:type="paragraph" w:styleId="Citationintense">
    <w:name w:val="Intense Quote"/>
    <w:basedOn w:val="Normal"/>
    <w:next w:val="Normal"/>
    <w:link w:val="CitationintenseCar"/>
    <w:uiPriority w:val="30"/>
    <w:qFormat/>
    <w:rsid w:val="00D82C0E"/>
    <w:pPr>
      <w:pBdr>
        <w:top w:val="single" w:sz="4" w:space="10" w:color="2A357B" w:themeColor="accent1"/>
        <w:bottom w:val="single" w:sz="4" w:space="10" w:color="2A357B" w:themeColor="accent1"/>
      </w:pBdr>
      <w:spacing w:before="360" w:after="360"/>
      <w:ind w:left="864" w:right="864"/>
      <w:jc w:val="center"/>
    </w:pPr>
    <w:rPr>
      <w:iCs/>
      <w:color w:val="2A357B" w:themeColor="accent1"/>
    </w:rPr>
  </w:style>
  <w:style w:type="character" w:customStyle="1" w:styleId="CitationintenseCar">
    <w:name w:val="Citation intense Car"/>
    <w:basedOn w:val="Policepardfaut"/>
    <w:link w:val="Citationintense"/>
    <w:uiPriority w:val="30"/>
    <w:rsid w:val="00D82C0E"/>
    <w:rPr>
      <w:iCs/>
      <w:color w:val="2A357B" w:themeColor="accent1"/>
    </w:rPr>
  </w:style>
  <w:style w:type="paragraph" w:styleId="Citation">
    <w:name w:val="Quote"/>
    <w:basedOn w:val="Normal"/>
    <w:next w:val="Normal"/>
    <w:link w:val="CitationCar"/>
    <w:uiPriority w:val="29"/>
    <w:qFormat/>
    <w:rsid w:val="00D82C0E"/>
    <w:pPr>
      <w:spacing w:before="200" w:after="160"/>
      <w:ind w:left="864" w:right="864"/>
      <w:jc w:val="center"/>
    </w:pPr>
    <w:rPr>
      <w:iCs/>
      <w:color w:val="838383" w:themeColor="text1" w:themeTint="BF"/>
    </w:rPr>
  </w:style>
  <w:style w:type="character" w:customStyle="1" w:styleId="CitationCar">
    <w:name w:val="Citation Car"/>
    <w:basedOn w:val="Policepardfaut"/>
    <w:link w:val="Citation"/>
    <w:uiPriority w:val="29"/>
    <w:rsid w:val="00D82C0E"/>
    <w:rPr>
      <w:iCs/>
      <w:color w:val="838383" w:themeColor="text1" w:themeTint="BF"/>
    </w:rPr>
  </w:style>
  <w:style w:type="character" w:styleId="Accentuationintense">
    <w:name w:val="Intense Emphasis"/>
    <w:basedOn w:val="Policepardfaut"/>
    <w:uiPriority w:val="21"/>
    <w:qFormat/>
    <w:rsid w:val="00D82C0E"/>
    <w:rPr>
      <w:i w:val="0"/>
      <w:iCs/>
      <w:color w:val="2A357B" w:themeColor="accent1"/>
    </w:rPr>
  </w:style>
  <w:style w:type="character" w:styleId="Accentuation">
    <w:name w:val="Emphasis"/>
    <w:basedOn w:val="Policepardfaut"/>
    <w:uiPriority w:val="20"/>
    <w:qFormat/>
    <w:rsid w:val="00D82C0E"/>
    <w:rPr>
      <w:b/>
      <w:i w:val="0"/>
      <w:iCs/>
    </w:rPr>
  </w:style>
  <w:style w:type="character" w:styleId="Accentuationlgre">
    <w:name w:val="Subtle Emphasis"/>
    <w:basedOn w:val="Policepardfaut"/>
    <w:uiPriority w:val="19"/>
    <w:qFormat/>
    <w:rsid w:val="00D82C0E"/>
    <w:rPr>
      <w:i w:val="0"/>
      <w:iCs/>
      <w:color w:val="838383" w:themeColor="text1" w:themeTint="BF"/>
    </w:rPr>
  </w:style>
  <w:style w:type="character" w:styleId="Mentionnonrsolue">
    <w:name w:val="Unresolved Mention"/>
    <w:basedOn w:val="Policepardfaut"/>
    <w:uiPriority w:val="99"/>
    <w:rsid w:val="00254D5B"/>
    <w:rPr>
      <w:color w:val="808080"/>
      <w:shd w:val="clear" w:color="auto" w:fill="E6E6E6"/>
    </w:rPr>
  </w:style>
  <w:style w:type="table" w:styleId="TableauGrille1clair-Accentuation1">
    <w:name w:val="Grid Table 1 Light Accent 1"/>
    <w:basedOn w:val="TableauNormal"/>
    <w:uiPriority w:val="46"/>
    <w:rsid w:val="00A62192"/>
    <w:pPr>
      <w:spacing w:after="0" w:line="240" w:lineRule="auto"/>
    </w:pPr>
    <w:tblPr>
      <w:tblStyleRowBandSize w:val="1"/>
      <w:tblStyleColBandSize w:val="1"/>
      <w:tblBorders>
        <w:top w:val="single" w:sz="4" w:space="0" w:color="98A1DC" w:themeColor="accent1" w:themeTint="66"/>
        <w:left w:val="single" w:sz="4" w:space="0" w:color="98A1DC" w:themeColor="accent1" w:themeTint="66"/>
        <w:bottom w:val="single" w:sz="4" w:space="0" w:color="98A1DC" w:themeColor="accent1" w:themeTint="66"/>
        <w:right w:val="single" w:sz="4" w:space="0" w:color="98A1DC" w:themeColor="accent1" w:themeTint="66"/>
        <w:insideH w:val="single" w:sz="4" w:space="0" w:color="98A1DC" w:themeColor="accent1" w:themeTint="66"/>
        <w:insideV w:val="single" w:sz="4" w:space="0" w:color="98A1DC" w:themeColor="accent1" w:themeTint="66"/>
      </w:tblBorders>
    </w:tblPr>
    <w:tblStylePr w:type="firstRow">
      <w:rPr>
        <w:b/>
        <w:bCs/>
      </w:rPr>
      <w:tblPr/>
      <w:tcPr>
        <w:tcBorders>
          <w:bottom w:val="single" w:sz="12" w:space="0" w:color="6472CA" w:themeColor="accent1" w:themeTint="99"/>
        </w:tcBorders>
      </w:tcPr>
    </w:tblStylePr>
    <w:tblStylePr w:type="lastRow">
      <w:rPr>
        <w:b/>
        <w:bCs/>
      </w:rPr>
      <w:tblPr/>
      <w:tcPr>
        <w:tcBorders>
          <w:top w:val="double" w:sz="2" w:space="0" w:color="6472CA" w:themeColor="accent1" w:themeTint="99"/>
        </w:tcBorders>
      </w:tcPr>
    </w:tblStylePr>
    <w:tblStylePr w:type="firstCol">
      <w:rPr>
        <w:b/>
        <w:bCs/>
      </w:rPr>
    </w:tblStylePr>
    <w:tblStylePr w:type="lastCol">
      <w:rPr>
        <w:b/>
        <w:bCs/>
      </w:rPr>
    </w:tblStylePr>
  </w:style>
  <w:style w:type="table" w:styleId="TableauGrille4">
    <w:name w:val="Grid Table 4"/>
    <w:basedOn w:val="TableauNormal"/>
    <w:uiPriority w:val="49"/>
    <w:rsid w:val="008D393A"/>
    <w:pPr>
      <w:spacing w:after="0" w:line="240" w:lineRule="auto"/>
    </w:pPr>
    <w:tblPr>
      <w:tblStyleRowBandSize w:val="1"/>
      <w:tblStyleColBandSize w:val="1"/>
      <w:tblBorders>
        <w:top w:val="single" w:sz="4" w:space="0" w:color="9C9C9C" w:themeColor="text1" w:themeTint="99"/>
        <w:left w:val="single" w:sz="4" w:space="0" w:color="9C9C9C" w:themeColor="text1" w:themeTint="99"/>
        <w:bottom w:val="single" w:sz="4" w:space="0" w:color="9C9C9C" w:themeColor="text1" w:themeTint="99"/>
        <w:right w:val="single" w:sz="4" w:space="0" w:color="9C9C9C" w:themeColor="text1" w:themeTint="99"/>
        <w:insideH w:val="single" w:sz="4" w:space="0" w:color="9C9C9C" w:themeColor="text1" w:themeTint="99"/>
        <w:insideV w:val="single" w:sz="4" w:space="0" w:color="9C9C9C" w:themeColor="text1" w:themeTint="99"/>
      </w:tblBorders>
    </w:tblPr>
    <w:tblStylePr w:type="firstRow">
      <w:rPr>
        <w:b/>
        <w:bCs/>
        <w:color w:val="FFFFFF" w:themeColor="background1"/>
      </w:rPr>
      <w:tblPr/>
      <w:tcPr>
        <w:tcBorders>
          <w:top w:val="single" w:sz="4" w:space="0" w:color="5A5A5A" w:themeColor="text1"/>
          <w:left w:val="single" w:sz="4" w:space="0" w:color="5A5A5A" w:themeColor="text1"/>
          <w:bottom w:val="single" w:sz="4" w:space="0" w:color="5A5A5A" w:themeColor="text1"/>
          <w:right w:val="single" w:sz="4" w:space="0" w:color="5A5A5A" w:themeColor="text1"/>
          <w:insideH w:val="nil"/>
          <w:insideV w:val="nil"/>
        </w:tcBorders>
        <w:shd w:val="clear" w:color="auto" w:fill="5A5A5A" w:themeFill="text1"/>
      </w:tcPr>
    </w:tblStylePr>
    <w:tblStylePr w:type="lastRow">
      <w:rPr>
        <w:b/>
        <w:bCs/>
      </w:rPr>
      <w:tblPr/>
      <w:tcPr>
        <w:tcBorders>
          <w:top w:val="double" w:sz="4" w:space="0" w:color="5A5A5A" w:themeColor="text1"/>
        </w:tcBorders>
      </w:tcPr>
    </w:tblStylePr>
    <w:tblStylePr w:type="firstCol">
      <w:rPr>
        <w:b/>
        <w:bCs/>
      </w:rPr>
    </w:tblStylePr>
    <w:tblStylePr w:type="lastCol">
      <w:rPr>
        <w:b/>
        <w:bCs/>
      </w:rPr>
    </w:tblStylePr>
    <w:tblStylePr w:type="band1Vert">
      <w:tblPr/>
      <w:tcPr>
        <w:shd w:val="clear" w:color="auto" w:fill="DEDEDE" w:themeFill="text1" w:themeFillTint="33"/>
      </w:tcPr>
    </w:tblStylePr>
    <w:tblStylePr w:type="band1Horz">
      <w:tblPr/>
      <w:tcPr>
        <w:shd w:val="clear" w:color="auto" w:fill="DEDEDE" w:themeFill="text1" w:themeFillTint="33"/>
      </w:tcPr>
    </w:tblStylePr>
  </w:style>
  <w:style w:type="paragraph" w:styleId="Notedebasdepage">
    <w:name w:val="footnote text"/>
    <w:basedOn w:val="Normal"/>
    <w:link w:val="NotedebasdepageCar"/>
    <w:uiPriority w:val="99"/>
    <w:semiHidden/>
    <w:unhideWhenUsed/>
    <w:rsid w:val="00943BB3"/>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943BB3"/>
    <w:rPr>
      <w:color w:val="5A5A5A" w:themeColor="text1"/>
      <w:sz w:val="20"/>
      <w:szCs w:val="20"/>
      <w:lang w:val="fr-CA"/>
    </w:rPr>
  </w:style>
  <w:style w:type="character" w:styleId="Appelnotedebasdep">
    <w:name w:val="footnote reference"/>
    <w:basedOn w:val="Policepardfaut"/>
    <w:uiPriority w:val="99"/>
    <w:semiHidden/>
    <w:unhideWhenUsed/>
    <w:rsid w:val="00943BB3"/>
    <w:rPr>
      <w:vertAlign w:val="superscript"/>
    </w:rPr>
  </w:style>
  <w:style w:type="table" w:styleId="TableauListe2">
    <w:name w:val="List Table 2"/>
    <w:basedOn w:val="TableauNormal"/>
    <w:uiPriority w:val="47"/>
    <w:rsid w:val="00D628AA"/>
    <w:pPr>
      <w:spacing w:after="0" w:line="240" w:lineRule="auto"/>
    </w:pPr>
    <w:tblPr>
      <w:tblStyleRowBandSize w:val="1"/>
      <w:tblStyleColBandSize w:val="1"/>
      <w:tblBorders>
        <w:top w:val="single" w:sz="4" w:space="0" w:color="9C9C9C" w:themeColor="text1" w:themeTint="99"/>
        <w:bottom w:val="single" w:sz="4" w:space="0" w:color="9C9C9C" w:themeColor="text1" w:themeTint="99"/>
        <w:insideH w:val="single" w:sz="4" w:space="0" w:color="9C9C9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DEDE" w:themeFill="text1" w:themeFillTint="33"/>
      </w:tcPr>
    </w:tblStylePr>
    <w:tblStylePr w:type="band1Horz">
      <w:tblPr/>
      <w:tcPr>
        <w:shd w:val="clear" w:color="auto" w:fill="DEDEDE"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0179">
      <w:bodyDiv w:val="1"/>
      <w:marLeft w:val="0"/>
      <w:marRight w:val="0"/>
      <w:marTop w:val="0"/>
      <w:marBottom w:val="0"/>
      <w:divBdr>
        <w:top w:val="none" w:sz="0" w:space="0" w:color="auto"/>
        <w:left w:val="none" w:sz="0" w:space="0" w:color="auto"/>
        <w:bottom w:val="none" w:sz="0" w:space="0" w:color="auto"/>
        <w:right w:val="none" w:sz="0" w:space="0" w:color="auto"/>
      </w:divBdr>
    </w:div>
    <w:div w:id="64955936">
      <w:bodyDiv w:val="1"/>
      <w:marLeft w:val="0"/>
      <w:marRight w:val="0"/>
      <w:marTop w:val="0"/>
      <w:marBottom w:val="0"/>
      <w:divBdr>
        <w:top w:val="none" w:sz="0" w:space="0" w:color="auto"/>
        <w:left w:val="none" w:sz="0" w:space="0" w:color="auto"/>
        <w:bottom w:val="none" w:sz="0" w:space="0" w:color="auto"/>
        <w:right w:val="none" w:sz="0" w:space="0" w:color="auto"/>
      </w:divBdr>
    </w:div>
    <w:div w:id="376010403">
      <w:bodyDiv w:val="1"/>
      <w:marLeft w:val="0"/>
      <w:marRight w:val="0"/>
      <w:marTop w:val="0"/>
      <w:marBottom w:val="0"/>
      <w:divBdr>
        <w:top w:val="none" w:sz="0" w:space="0" w:color="auto"/>
        <w:left w:val="none" w:sz="0" w:space="0" w:color="auto"/>
        <w:bottom w:val="none" w:sz="0" w:space="0" w:color="auto"/>
        <w:right w:val="none" w:sz="0" w:space="0" w:color="auto"/>
      </w:divBdr>
    </w:div>
    <w:div w:id="609627852">
      <w:bodyDiv w:val="1"/>
      <w:marLeft w:val="0"/>
      <w:marRight w:val="0"/>
      <w:marTop w:val="0"/>
      <w:marBottom w:val="0"/>
      <w:divBdr>
        <w:top w:val="none" w:sz="0" w:space="0" w:color="auto"/>
        <w:left w:val="none" w:sz="0" w:space="0" w:color="auto"/>
        <w:bottom w:val="none" w:sz="0" w:space="0" w:color="auto"/>
        <w:right w:val="none" w:sz="0" w:space="0" w:color="auto"/>
      </w:divBdr>
      <w:divsChild>
        <w:div w:id="1035152324">
          <w:marLeft w:val="274"/>
          <w:marRight w:val="0"/>
          <w:marTop w:val="120"/>
          <w:marBottom w:val="0"/>
          <w:divBdr>
            <w:top w:val="none" w:sz="0" w:space="0" w:color="auto"/>
            <w:left w:val="none" w:sz="0" w:space="0" w:color="auto"/>
            <w:bottom w:val="none" w:sz="0" w:space="0" w:color="auto"/>
            <w:right w:val="none" w:sz="0" w:space="0" w:color="auto"/>
          </w:divBdr>
        </w:div>
      </w:divsChild>
    </w:div>
    <w:div w:id="904609182">
      <w:bodyDiv w:val="1"/>
      <w:marLeft w:val="0"/>
      <w:marRight w:val="0"/>
      <w:marTop w:val="0"/>
      <w:marBottom w:val="0"/>
      <w:divBdr>
        <w:top w:val="none" w:sz="0" w:space="0" w:color="auto"/>
        <w:left w:val="none" w:sz="0" w:space="0" w:color="auto"/>
        <w:bottom w:val="none" w:sz="0" w:space="0" w:color="auto"/>
        <w:right w:val="none" w:sz="0" w:space="0" w:color="auto"/>
      </w:divBdr>
    </w:div>
    <w:div w:id="1016662844">
      <w:bodyDiv w:val="1"/>
      <w:marLeft w:val="0"/>
      <w:marRight w:val="0"/>
      <w:marTop w:val="0"/>
      <w:marBottom w:val="0"/>
      <w:divBdr>
        <w:top w:val="none" w:sz="0" w:space="0" w:color="auto"/>
        <w:left w:val="none" w:sz="0" w:space="0" w:color="auto"/>
        <w:bottom w:val="none" w:sz="0" w:space="0" w:color="auto"/>
        <w:right w:val="none" w:sz="0" w:space="0" w:color="auto"/>
      </w:divBdr>
    </w:div>
    <w:div w:id="1071737020">
      <w:bodyDiv w:val="1"/>
      <w:marLeft w:val="0"/>
      <w:marRight w:val="0"/>
      <w:marTop w:val="0"/>
      <w:marBottom w:val="0"/>
      <w:divBdr>
        <w:top w:val="none" w:sz="0" w:space="0" w:color="auto"/>
        <w:left w:val="none" w:sz="0" w:space="0" w:color="auto"/>
        <w:bottom w:val="none" w:sz="0" w:space="0" w:color="auto"/>
        <w:right w:val="none" w:sz="0" w:space="0" w:color="auto"/>
      </w:divBdr>
    </w:div>
    <w:div w:id="1304653382">
      <w:bodyDiv w:val="1"/>
      <w:marLeft w:val="0"/>
      <w:marRight w:val="0"/>
      <w:marTop w:val="0"/>
      <w:marBottom w:val="0"/>
      <w:divBdr>
        <w:top w:val="none" w:sz="0" w:space="0" w:color="auto"/>
        <w:left w:val="none" w:sz="0" w:space="0" w:color="auto"/>
        <w:bottom w:val="none" w:sz="0" w:space="0" w:color="auto"/>
        <w:right w:val="none" w:sz="0" w:space="0" w:color="auto"/>
      </w:divBdr>
    </w:div>
    <w:div w:id="1481460583">
      <w:bodyDiv w:val="1"/>
      <w:marLeft w:val="0"/>
      <w:marRight w:val="0"/>
      <w:marTop w:val="0"/>
      <w:marBottom w:val="0"/>
      <w:divBdr>
        <w:top w:val="none" w:sz="0" w:space="0" w:color="auto"/>
        <w:left w:val="none" w:sz="0" w:space="0" w:color="auto"/>
        <w:bottom w:val="none" w:sz="0" w:space="0" w:color="auto"/>
        <w:right w:val="none" w:sz="0" w:space="0" w:color="auto"/>
      </w:divBdr>
      <w:divsChild>
        <w:div w:id="938636859">
          <w:marLeft w:val="994"/>
          <w:marRight w:val="0"/>
          <w:marTop w:val="0"/>
          <w:marBottom w:val="0"/>
          <w:divBdr>
            <w:top w:val="none" w:sz="0" w:space="0" w:color="auto"/>
            <w:left w:val="none" w:sz="0" w:space="0" w:color="auto"/>
            <w:bottom w:val="none" w:sz="0" w:space="0" w:color="auto"/>
            <w:right w:val="none" w:sz="0" w:space="0" w:color="auto"/>
          </w:divBdr>
        </w:div>
      </w:divsChild>
    </w:div>
    <w:div w:id="1647083025">
      <w:bodyDiv w:val="1"/>
      <w:marLeft w:val="0"/>
      <w:marRight w:val="0"/>
      <w:marTop w:val="0"/>
      <w:marBottom w:val="0"/>
      <w:divBdr>
        <w:top w:val="none" w:sz="0" w:space="0" w:color="auto"/>
        <w:left w:val="none" w:sz="0" w:space="0" w:color="auto"/>
        <w:bottom w:val="none" w:sz="0" w:space="0" w:color="auto"/>
        <w:right w:val="none" w:sz="0" w:space="0" w:color="auto"/>
      </w:divBdr>
    </w:div>
    <w:div w:id="1964537182">
      <w:bodyDiv w:val="1"/>
      <w:marLeft w:val="0"/>
      <w:marRight w:val="0"/>
      <w:marTop w:val="0"/>
      <w:marBottom w:val="0"/>
      <w:divBdr>
        <w:top w:val="none" w:sz="0" w:space="0" w:color="auto"/>
        <w:left w:val="none" w:sz="0" w:space="0" w:color="auto"/>
        <w:bottom w:val="none" w:sz="0" w:space="0" w:color="auto"/>
        <w:right w:val="none" w:sz="0" w:space="0" w:color="auto"/>
      </w:divBdr>
    </w:div>
    <w:div w:id="2032755397">
      <w:bodyDiv w:val="1"/>
      <w:marLeft w:val="0"/>
      <w:marRight w:val="0"/>
      <w:marTop w:val="0"/>
      <w:marBottom w:val="0"/>
      <w:divBdr>
        <w:top w:val="none" w:sz="0" w:space="0" w:color="auto"/>
        <w:left w:val="none" w:sz="0" w:space="0" w:color="auto"/>
        <w:bottom w:val="none" w:sz="0" w:space="0" w:color="auto"/>
        <w:right w:val="none" w:sz="0" w:space="0" w:color="auto"/>
      </w:divBdr>
    </w:div>
    <w:div w:id="204112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49" Type="http://schemas.openxmlformats.org/officeDocument/2006/relationships/footer" Target="footer4.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 Id="rId48" Type="http://schemas.openxmlformats.org/officeDocument/2006/relationships/header" Target="header3.xml"/><Relationship Id="rId8" Type="http://schemas.openxmlformats.org/officeDocument/2006/relationships/styles" Target="styl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oter" Target="footer3.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11166\Downloads\Programming%20-%20Module%20Help%20File%20Template.dotm" TargetMode="External"/></Relationships>
</file>

<file path=word/theme/theme1.xml><?xml version="1.0" encoding="utf-8"?>
<a:theme xmlns:a="http://schemas.openxmlformats.org/drawingml/2006/main" name="AVISPL Them">
  <a:themeElements>
    <a:clrScheme name="AVISPL_2017">
      <a:dk1>
        <a:srgbClr val="5A5A5A"/>
      </a:dk1>
      <a:lt1>
        <a:sysClr val="window" lastClr="FFFFFF"/>
      </a:lt1>
      <a:dk2>
        <a:srgbClr val="2A357B"/>
      </a:dk2>
      <a:lt2>
        <a:srgbClr val="F2F2F2"/>
      </a:lt2>
      <a:accent1>
        <a:srgbClr val="2A357B"/>
      </a:accent1>
      <a:accent2>
        <a:srgbClr val="1685B9"/>
      </a:accent2>
      <a:accent3>
        <a:srgbClr val="3ABEB6"/>
      </a:accent3>
      <a:accent4>
        <a:srgbClr val="8EC642"/>
      </a:accent4>
      <a:accent5>
        <a:srgbClr val="F7933A"/>
      </a:accent5>
      <a:accent6>
        <a:srgbClr val="E94242"/>
      </a:accent6>
      <a:hlink>
        <a:srgbClr val="3ABEB6"/>
      </a:hlink>
      <a:folHlink>
        <a:srgbClr val="A5A5A5"/>
      </a:folHlink>
    </a:clrScheme>
    <a:fontScheme name="AVISPL_2017">
      <a:majorFont>
        <a:latin typeface="Argumentum Light"/>
        <a:ea typeface=""/>
        <a:cs typeface=""/>
      </a:majorFont>
      <a:minorFont>
        <a:latin typeface="Argumentum"/>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2026-06-09T00:00:00</PublishDate>
  <Abstract>This document is for:
• Bullet 1
• Bullet 2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CD49DC50D964F4DAA4D19F963637CC5" ma:contentTypeVersion="1" ma:contentTypeDescription="Create a new document." ma:contentTypeScope="" ma:versionID="121fa95e3dbb793e3d74ad2c531b2bf4">
  <xsd:schema xmlns:xsd="http://www.w3.org/2001/XMLSchema" xmlns:xs="http://www.w3.org/2001/XMLSchema" xmlns:p="http://schemas.microsoft.com/office/2006/metadata/properties" xmlns:ns1="http://schemas.microsoft.com/sharepoint/v3" xmlns:ns2="66452341-4b9d-4db0-84a7-b3c9d7c1d2f4" targetNamespace="http://schemas.microsoft.com/office/2006/metadata/properties" ma:root="true" ma:fieldsID="ebbdaa47ac614830f4b287e0c34cfeee" ns1:_="" ns2:_="">
    <xsd:import namespace="http://schemas.microsoft.com/sharepoint/v3"/>
    <xsd:import namespace="66452341-4b9d-4db0-84a7-b3c9d7c1d2f4"/>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452341-4b9d-4db0-84a7-b3c9d7c1d2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66452341-4b9d-4db0-84a7-b3c9d7c1d2f4">NFSZJHZVV2FN-112-880</_dlc_DocId>
    <_dlc_DocIdUrl xmlns="66452341-4b9d-4db0-84a7-b3c9d7c1d2f4">
      <Url>https://thehub.avispl.com/ops/tsg/prg/_layouts/15/DocIdRedir.aspx?ID=NFSZJHZVV2FN-112-880</Url>
      <Description>NFSZJHZVV2FN-112-880</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0FDA10-3316-4BF8-82C2-7F38A1BFB982}">
  <ds:schemaRefs>
    <ds:schemaRef ds:uri="http://schemas.openxmlformats.org/officeDocument/2006/bibliography"/>
  </ds:schemaRefs>
</ds:datastoreItem>
</file>

<file path=customXml/itemProps3.xml><?xml version="1.0" encoding="utf-8"?>
<ds:datastoreItem xmlns:ds="http://schemas.openxmlformats.org/officeDocument/2006/customXml" ds:itemID="{8739A9C3-F4EE-4C57-9E55-8D67F00C3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52341-4b9d-4db0-84a7-b3c9d7c1d2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314288-5433-421C-8492-032E695E5CFB}">
  <ds:schemaRefs>
    <ds:schemaRef ds:uri="http://schemas.microsoft.com/sharepoint/v3/contenttype/forms"/>
  </ds:schemaRefs>
</ds:datastoreItem>
</file>

<file path=customXml/itemProps5.xml><?xml version="1.0" encoding="utf-8"?>
<ds:datastoreItem xmlns:ds="http://schemas.openxmlformats.org/officeDocument/2006/customXml" ds:itemID="{FC3AE059-603C-4846-89C2-5BCF863247C6}">
  <ds:schemaRefs>
    <ds:schemaRef ds:uri="http://schemas.microsoft.com/office/2006/metadata/properties"/>
    <ds:schemaRef ds:uri="http://schemas.microsoft.com/office/infopath/2007/PartnerControls"/>
    <ds:schemaRef ds:uri="http://schemas.microsoft.com/sharepoint/v3"/>
    <ds:schemaRef ds:uri="66452341-4b9d-4db0-84a7-b3c9d7c1d2f4"/>
  </ds:schemaRefs>
</ds:datastoreItem>
</file>

<file path=customXml/itemProps6.xml><?xml version="1.0" encoding="utf-8"?>
<ds:datastoreItem xmlns:ds="http://schemas.openxmlformats.org/officeDocument/2006/customXml" ds:itemID="{8AE7C7EC-03F2-4616-B72D-CF55A6C4F36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Programming - Module Help File Template</Template>
  <TotalTime>4755</TotalTime>
  <Pages>32</Pages>
  <Words>3910</Words>
  <Characters>22290</Characters>
  <Application>Microsoft Office Word</Application>
  <DocSecurity>0</DocSecurity>
  <Lines>185</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BNC - Bistro</vt:lpstr>
      <vt:lpstr>BNC - Bistro</vt:lpstr>
    </vt:vector>
  </TitlesOfParts>
  <Company>AVI-SPL</Company>
  <LinksUpToDate>false</LinksUpToDate>
  <CharactersWithSpaces>26148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 {{SALLE}}</dc:title>
  <dc:subject>AVI-SPL Programming Documentation</dc:subject>
  <dc:creator>Raphaël Thiffault</dc:creator>
  <cp:keywords>Copyright (C) AVI-SPL, All Rights Reserved.</cp:keywords>
  <dc:description/>
  <cp:lastModifiedBy>Raphael Thiffault</cp:lastModifiedBy>
  <cp:revision>8</cp:revision>
  <dcterms:created xsi:type="dcterms:W3CDTF">2026-08-28T20:23:00Z</dcterms:created>
  <dcterms:modified xsi:type="dcterms:W3CDTF">2026-10-02T19:45:00Z</dcterms:modified>
  <cp:category>Programming</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TC300097259990</vt:lpwstr>
  </property>
  <property fmtid="{D5CDD505-2E9C-101B-9397-08002B2CF9AE}" pid="3" name="ContentTypeId">
    <vt:lpwstr>0x0101007CD49DC50D964F4DAA4D19F963637CC5</vt:lpwstr>
  </property>
  <property fmtid="{D5CDD505-2E9C-101B-9397-08002B2CF9AE}" pid="4" name="_dlc_DocIdItemGuid">
    <vt:lpwstr>b3a6987b-a174-4724-97c8-833c2ac4f8fa</vt:lpwstr>
  </property>
  <property fmtid="{D5CDD505-2E9C-101B-9397-08002B2CF9AE}" pid="5" name="PublishingExpirationDate">
    <vt:lpwstr/>
  </property>
  <property fmtid="{D5CDD505-2E9C-101B-9397-08002B2CF9AE}" pid="6" name="PublishingStartDate">
    <vt:lpwstr/>
  </property>
  <property fmtid="{D5CDD505-2E9C-101B-9397-08002B2CF9AE}" pid="7" name="_dlc_DocId">
    <vt:lpwstr>NFSZJHZVV2FN-112-880</vt:lpwstr>
  </property>
  <property fmtid="{D5CDD505-2E9C-101B-9397-08002B2CF9AE}" pid="8" name="_dlc_DocIdUrl">
    <vt:lpwstr>https://thehub.avispl.com/ops/tsg/prg/_layouts/15/DocIdRedir.aspx?ID=NFSZJHZVV2FN-112-880, NFSZJHZVV2FN-112-880</vt:lpwstr>
  </property>
</Properties>
</file>